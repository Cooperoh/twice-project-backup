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9DFED92" w14:textId="67AB7C06" w:rsidR="00194910" w:rsidRDefault="00541604" w:rsidP="00F11863">
      <w:pPr>
        <w:pStyle w:val="G001"/>
        <w:rPr>
          <w:rFonts w:hint="eastAsia"/>
        </w:rPr>
      </w:pPr>
      <w:r>
        <w:rPr>
          <w:rFonts w:hint="eastAsia"/>
        </w:rPr>
        <w:t>任务机（长机）发从机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0"/>
        <w:gridCol w:w="1704"/>
        <w:gridCol w:w="990"/>
        <w:gridCol w:w="990"/>
        <w:gridCol w:w="990"/>
        <w:gridCol w:w="1842"/>
        <w:gridCol w:w="808"/>
        <w:gridCol w:w="1174"/>
        <w:gridCol w:w="4793"/>
      </w:tblGrid>
      <w:tr w:rsidR="00194910" w:rsidRPr="00530F71" w14:paraId="180B7DB4" w14:textId="77777777" w:rsidTr="00B36203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CEEF2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7A789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结构体变量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02B7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类型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C1F6A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值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E05F0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单位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6BF9F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换算系数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5922522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指令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示例</w:t>
            </w:r>
          </w:p>
        </w:tc>
        <w:tc>
          <w:tcPr>
            <w:tcW w:w="1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5241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含义及计算示例</w:t>
            </w:r>
          </w:p>
        </w:tc>
      </w:tr>
      <w:tr w:rsidR="00194910" w:rsidRPr="00530F71" w14:paraId="056232E3" w14:textId="77777777" w:rsidTr="00B36203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2200F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4A5BB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head1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6DF4F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1B496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0xEB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C4FE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730B3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3F023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235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02F86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0xEB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C2C73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帧头</w:t>
            </w:r>
            <w:proofErr w:type="gramEnd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194910" w:rsidRPr="00530F71" w14:paraId="0D73DD5F" w14:textId="77777777" w:rsidTr="00B36203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6F2A7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7AF61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head2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1DB7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0CA86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56BE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A6541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B4B39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144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1B708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0x90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761E8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帧头</w:t>
            </w:r>
            <w:proofErr w:type="gramEnd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:rsidR="00194910" w:rsidRPr="00530F71" w14:paraId="2BBC8632" w14:textId="77777777" w:rsidTr="00B36203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0420E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2E3EE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msg_id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F214B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CE93A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C2BA4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2F6AF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E9C0D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55797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36E2" w14:textId="3EEC9946" w:rsidR="00194910" w:rsidRPr="00530F71" w:rsidRDefault="000E2DBE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  <w:t>该ID号表示为：</w:t>
            </w:r>
            <w:r w:rsidR="00194910"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  <w:t>长</w:t>
            </w:r>
            <w:r w:rsidR="00194910" w:rsidRPr="00530F71"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  <w:t>机数据消息</w:t>
            </w:r>
          </w:p>
        </w:tc>
      </w:tr>
      <w:tr w:rsidR="00194910" w:rsidRPr="00530F71" w14:paraId="32CCFBFD" w14:textId="77777777" w:rsidTr="00B36203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4FD02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B358D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len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25DEE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A491B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35BE3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8ED75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A5ABF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848E6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0x11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16E9B" w14:textId="77777777" w:rsidR="00194910" w:rsidRPr="00530F71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数据区域(黄色背景)字节长度</w:t>
            </w:r>
          </w:p>
        </w:tc>
      </w:tr>
      <w:tr w:rsidR="00194910" w:rsidRPr="00530F71" w14:paraId="0E1A906B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BDDE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D655F" w14:textId="26B25B84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seq</w:t>
            </w:r>
            <w:r w:rsidR="005E5DB5"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_data</w:t>
            </w:r>
            <w:r w:rsidR="00440DE4"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6E80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uint16_t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BCFE10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0F9BCBE" w14:textId="0EBEC0EA" w:rsidR="00194910" w:rsidRPr="00416164" w:rsidRDefault="009451BA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CA72A7" w14:textId="43636B3F" w:rsidR="00194910" w:rsidRPr="00416164" w:rsidRDefault="003F1C9E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D624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F65E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0x01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85264A" w14:textId="01324225" w:rsidR="00963810" w:rsidRPr="00416164" w:rsidRDefault="00194910" w:rsidP="003356F4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计数器，更新一次计数加一。</w:t>
            </w:r>
          </w:p>
        </w:tc>
      </w:tr>
      <w:tr w:rsidR="00194910" w:rsidRPr="00530F71" w14:paraId="638841EB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320C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40B2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4DFE7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3E88B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0EDE1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6B18D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5771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70FB7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82AF34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530F71" w14:paraId="4D0E072F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5C104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A9ED4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target_system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05E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B556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8D64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1CEB7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429A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EF084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0x01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DD3A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目标从机的ID号</w:t>
            </w:r>
          </w:p>
        </w:tc>
      </w:tr>
      <w:tr w:rsidR="00194910" w:rsidRPr="00530F71" w14:paraId="09973A25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67B87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B2DC1A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lat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56A4AA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int32_t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9BECA99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76F38E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deg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0E7EB4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1/3600/3000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A2DC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B189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0x09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EC196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纬度</w:t>
            </w: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(9+147*2^8+78*2^16+26*2^24)/3600/3000 =  40.8663949</w:t>
            </w:r>
          </w:p>
        </w:tc>
      </w:tr>
      <w:tr w:rsidR="00194910" w:rsidRPr="00530F71" w14:paraId="7E7CF8FE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E5A1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F1C94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C30B0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8BA0E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98E9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CF553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551F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7081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0x93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6D2DA6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530F71" w14:paraId="6F70D2AA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9114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C78A29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A0C0C6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45A10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3EF41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27D852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2AF2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78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77F67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0x4E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4F90C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530F71" w14:paraId="5FEA009A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EB772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E07BA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F3F34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C8ED8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4DC5E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AE626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0B18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83C4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0x1A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1E13C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4C54DFC1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5F414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E117ED4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lon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03B638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int32_t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165398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35DF9C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deg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744A83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1/3600/3000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69DD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160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2737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0xA0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E34ED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经度</w:t>
            </w: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(160+221*2^8+134*2^16+70*2^24)/3600/3000 = 109.5596</w:t>
            </w:r>
          </w:p>
        </w:tc>
      </w:tr>
      <w:tr w:rsidR="00194910" w:rsidRPr="00416164" w14:paraId="5FF66B48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8D1C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353B0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27478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F0C04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0DCF7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DC05E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C5A2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221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143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0xDD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214239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53A8114D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E9C8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487636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BB6C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0D7B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F0BAB6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379E2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BF7D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134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EF41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0x86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8767D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51D3552D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CA18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BD5066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20DE2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9B4CC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DC3DB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375DE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A665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6233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0x46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12444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0F39168D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78E5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C9B93A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alt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77BC8B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uint32_t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2D072B7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1CDCCF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F3C1A2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乘0.01再减500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3695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96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DD48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0x60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BFEEC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海拔高度</w:t>
            </w: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(96+222*2^8+2*2^16+0*2^24)*0.01-500 = 1380</w:t>
            </w:r>
          </w:p>
        </w:tc>
      </w:tr>
      <w:tr w:rsidR="00194910" w:rsidRPr="00416164" w14:paraId="28EC1965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2DE2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B1BAE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5C6BB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9C202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891AC2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4419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62CA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222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AFB6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0xDE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9C3D64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233C411A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6F91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DF4A3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2FE04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BCB12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E5146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4DDC69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D8C2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760A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0x02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2E8D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71D37D0A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3B9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EDE69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B38EDD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C78A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2C386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7D0D6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7180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1C3E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26067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21FAB7F4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70D94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94B466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IAS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7D8318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uint16_t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BF0377E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98DD2D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m/s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0DF25F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FC7E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212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5911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0xD4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7CBA0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指示空速指令</w:t>
            </w:r>
            <w:r w:rsidRPr="00416164">
              <w:rPr>
                <w:rFonts w:ascii="等线" w:eastAsia="等线" w:hAnsi="等线" w:cs="宋体" w:hint="eastAsia"/>
                <w:color w:val="FF0000"/>
                <w:kern w:val="0"/>
                <w:sz w:val="22"/>
                <w:szCs w:val="22"/>
              </w:rPr>
              <w:t>（范围：100~160m/s）</w:t>
            </w: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(212+48*2^8)*0.01 = 125</w:t>
            </w:r>
          </w:p>
        </w:tc>
      </w:tr>
      <w:tr w:rsidR="00194910" w:rsidRPr="00416164" w14:paraId="37E08C3A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FD1B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CC9380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43565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53197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050BB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9EBC93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5387C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48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4A1CB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0x30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FFE42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194910" w:rsidRPr="00416164" w14:paraId="2C9088FB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061A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F935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sum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56A77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257F5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52E3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BCB01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7ADF8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9DD4F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0x93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EDDA" w14:textId="77777777" w:rsidR="00194910" w:rsidRPr="00416164" w:rsidRDefault="00194910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数据区域校验和</w:t>
            </w:r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数据区域(黄色背景)字节求和后对256</w:t>
            </w:r>
            <w:proofErr w:type="gramStart"/>
            <w:r w:rsidRPr="0041616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取余</w:t>
            </w:r>
            <w:proofErr w:type="gramEnd"/>
          </w:p>
        </w:tc>
      </w:tr>
    </w:tbl>
    <w:p w14:paraId="6C3F13D7" w14:textId="11DB5AEA" w:rsidR="00E61D68" w:rsidRDefault="00E61D68" w:rsidP="00653E04">
      <w:pPr>
        <w:pStyle w:val="G001"/>
        <w:spacing w:afterLines="50" w:after="190"/>
      </w:pPr>
      <w:r>
        <w:rPr>
          <w:rFonts w:hint="eastAsia"/>
        </w:rPr>
        <w:t>从机发任务机</w:t>
      </w:r>
      <w:r w:rsidR="003F1A9D">
        <w:rPr>
          <w:rFonts w:hint="eastAsia"/>
        </w:rPr>
        <w:t>（长机）</w:t>
      </w:r>
      <w:r>
        <w:rPr>
          <w:rFonts w:hint="eastAsia"/>
        </w:rPr>
        <w:t>数据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0"/>
        <w:gridCol w:w="1704"/>
        <w:gridCol w:w="990"/>
        <w:gridCol w:w="990"/>
        <w:gridCol w:w="990"/>
        <w:gridCol w:w="1841"/>
        <w:gridCol w:w="1000"/>
        <w:gridCol w:w="983"/>
        <w:gridCol w:w="4793"/>
      </w:tblGrid>
      <w:tr w:rsidR="00A4170D" w:rsidRPr="00530F71" w14:paraId="48F271C1" w14:textId="77777777" w:rsidTr="00B36203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C8C0B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54EF2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结构体变量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88A8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类型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180B5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值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353FC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单位</w:t>
            </w:r>
          </w:p>
        </w:tc>
        <w:tc>
          <w:tcPr>
            <w:tcW w:w="6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98ED1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换算系数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AC8A67A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指令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示例</w:t>
            </w:r>
          </w:p>
        </w:tc>
        <w:tc>
          <w:tcPr>
            <w:tcW w:w="1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772F9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含义及计算示例</w:t>
            </w:r>
          </w:p>
        </w:tc>
      </w:tr>
      <w:tr w:rsidR="00A4170D" w:rsidRPr="00530F71" w14:paraId="548EFA2D" w14:textId="77777777" w:rsidTr="00816DD2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2D4E7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E68F3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head1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139D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61FA4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0xEB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8937F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F3C76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F6617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235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C576C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0xEB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2A69F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帧头</w:t>
            </w:r>
            <w:proofErr w:type="gramEnd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A4170D" w:rsidRPr="00530F71" w14:paraId="54BC0FE2" w14:textId="77777777" w:rsidTr="00816DD2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07714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4EEDD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head2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C81C2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AB169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0X90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5035A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E7759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58180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5E21F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0x90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071D8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proofErr w:type="gramStart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帧头</w:t>
            </w:r>
            <w:proofErr w:type="gramEnd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:rsidR="00A4170D" w:rsidRPr="00530F71" w14:paraId="551306DF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A3595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66A52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msg_id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9B9C9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9205F" w14:textId="2C70C79E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  <w:t>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BB9E0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6864B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A9C66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ED4E3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0x02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9EE97" w14:textId="2E6E9D2D" w:rsidR="00A4170D" w:rsidRPr="00530F71" w:rsidRDefault="000E2DBE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  <w:t>该ID号表示为：从</w:t>
            </w:r>
            <w:r w:rsidRPr="00530F71"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  <w:t>机数据消息</w:t>
            </w:r>
          </w:p>
        </w:tc>
      </w:tr>
      <w:tr w:rsidR="00A4170D" w:rsidRPr="00530F71" w14:paraId="44319266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880E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F6245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len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BB18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B733D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DE1B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55780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8AFD" w14:textId="7B6D353D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  <w:r w:rsidR="00ED63FD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2DC4F" w14:textId="09FE3B51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0x1</w:t>
            </w:r>
            <w:r w:rsidR="00193393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A98B7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数据区域(黄色背景)字节长度</w:t>
            </w:r>
          </w:p>
        </w:tc>
      </w:tr>
      <w:tr w:rsidR="00A4170D" w:rsidRPr="00530F71" w14:paraId="1C24EA98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A3EE1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AFFD3" w14:textId="1B9ECB6A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seq</w:t>
            </w:r>
            <w:r w:rsidR="00754B02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_datas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5236F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uint16_t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7D34BC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5D0136" w14:textId="786244B1" w:rsidR="00A4170D" w:rsidRPr="00530F71" w:rsidRDefault="003F1C9E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6046A8E" w14:textId="631B0F75" w:rsidR="00A4170D" w:rsidRPr="00530F71" w:rsidRDefault="003F1C9E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89FAF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2A4BD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0x01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C6A7EC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计数器，更新一次计数加一。</w:t>
            </w:r>
          </w:p>
        </w:tc>
      </w:tr>
      <w:tr w:rsidR="00A4170D" w:rsidRPr="00530F71" w14:paraId="314B8EBD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88563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1FB56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D9F4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4D129A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CF50D3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5C6EF1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8E78C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7B117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D180EA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A4170D" w:rsidRPr="00530F71" w14:paraId="68451B35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FBA8F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4C7E2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sending_system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4EAF7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6D29C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A8317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3C9B9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E72CF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73650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0x01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B4224" w14:textId="77777777" w:rsidR="00A4170D" w:rsidRPr="00530F71" w:rsidRDefault="00A4170D" w:rsidP="00B3620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当前从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机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的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ID号</w:t>
            </w:r>
          </w:p>
        </w:tc>
      </w:tr>
      <w:tr w:rsidR="004D6A90" w:rsidRPr="00530F71" w14:paraId="41FD443E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7AB13" w14:textId="6DE1EFFE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AD5F0" w14:textId="208B8C33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phase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9E3073" w14:textId="0F30EF22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5AAEF" w14:textId="63529ED3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B4FBF" w14:textId="73A3FCAF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EF959" w14:textId="7521C553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0B68D" w14:textId="0BE7E96B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83CA8" w14:textId="09C43F3B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0x01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BAF35" w14:textId="5DBC616C" w:rsidR="004D6A90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1：编队模式、2：任务模式(航点跟踪)、3：任务模式(起飞)、4：任务模式(降落)、5：其他</w:t>
            </w:r>
          </w:p>
        </w:tc>
      </w:tr>
      <w:tr w:rsidR="004D6A90" w:rsidRPr="00530F71" w14:paraId="5B60E663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1A452" w14:textId="72A1F692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1179BAB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lat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5FC47D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int32_t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A5D8CC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1EF720F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deg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9F77E4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1/3600/3000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3E838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08D4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0x09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999E75" w14:textId="5DE1BC74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当前飞机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纬度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(9+147*2^8+78*2^16+26*2^24)/3600/3000 =  40.8663949</w:t>
            </w:r>
          </w:p>
        </w:tc>
      </w:tr>
      <w:tr w:rsidR="004D6A90" w:rsidRPr="00530F71" w14:paraId="77907ABF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355C8" w14:textId="3E0A8C12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AEB01F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A786A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E4A19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17BBD3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8D80A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DF312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AFF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0x93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145F1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76655082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1F495" w14:textId="33B13174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7D0FA6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24230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5FBD6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F2ACD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D1DB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9505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B09A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0x4E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EC19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32702D03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E9433" w14:textId="654858DE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181D8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30A173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AE8C7A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FD3A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7865E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9D80F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2976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0x1A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484AF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7D68CE2E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B92AD" w14:textId="6B7B1B2C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63B6AE5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lon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24C3CD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int32_t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1C6E523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651523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deg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8CD0F5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1/3600/3000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1FEA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23CA8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0xA0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7DCE87" w14:textId="13BC1C93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当前飞机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经度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(160+221*2^8+134*2^16+70*2^24)/3600/3000 = 109.5596</w:t>
            </w:r>
          </w:p>
        </w:tc>
      </w:tr>
      <w:tr w:rsidR="004D6A90" w:rsidRPr="00530F71" w14:paraId="4366AA91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AC34E" w14:textId="440EDCFB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E3664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D7443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6132EC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EB5703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75DF5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4D602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2CB5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0xDD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EABE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38345FC7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A6619" w14:textId="081D9818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BBCBA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23F7C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E5365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630938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6559B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0DB43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825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0x86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8C235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4C3FC444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B1E59" w14:textId="7C34FE6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12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D819F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6A0110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B789EC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32E4A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7B6E5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4702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28D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0x46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7CA12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082D9B81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92FC8" w14:textId="5112092B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098AE5A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alt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098CA8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uint32_t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09F545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B748F7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1B1734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乘0.01再减500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F52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F5B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0x60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5F2C27" w14:textId="7B67AF56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当前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海拔高度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(96+222*2^8+2*2^16+0*2^24)*0.01-500 = 1380</w:t>
            </w:r>
          </w:p>
        </w:tc>
      </w:tr>
      <w:tr w:rsidR="004D6A90" w:rsidRPr="00530F71" w14:paraId="7B456F4B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35457" w14:textId="7CD47340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B77B73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07CF8F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B2604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23D6D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F5AA2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E89C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222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802FC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0xDE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A7752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7EDAC435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B7733" w14:textId="76D9A9A5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A8A92E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F38C2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FE1254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609EA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B2BEB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C253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D6111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0x02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C17CBA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109D2967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620E3" w14:textId="2889BD29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48733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78DB2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7C164C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70451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184BC4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F7D10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A702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0x00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CCA32F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4D6A90" w:rsidRPr="00530F71" w14:paraId="65DDA8DC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4A1A66" w14:textId="4607FBCB" w:rsidR="004D6A90" w:rsidRPr="00530F71" w:rsidRDefault="004D6A90" w:rsidP="004D6A90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</w:t>
            </w:r>
          </w:p>
        </w:tc>
        <w:tc>
          <w:tcPr>
            <w:tcW w:w="59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4DE3ADEB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IAS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293FBBF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uint16_t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22D8D06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88819B0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m/s</w:t>
            </w:r>
          </w:p>
        </w:tc>
        <w:tc>
          <w:tcPr>
            <w:tcW w:w="645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784E4E2D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0.01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9FAFF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212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F0325" w14:textId="77777777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0xD4</w:t>
            </w:r>
          </w:p>
        </w:tc>
        <w:tc>
          <w:tcPr>
            <w:tcW w:w="167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E87BAF" w14:textId="677D1C9B" w:rsidR="004D6A90" w:rsidRPr="00530F71" w:rsidRDefault="004D6A90" w:rsidP="004D6A90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当前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指示空速（表速）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(212+48*2^8)*0.01 = 125</w:t>
            </w:r>
          </w:p>
        </w:tc>
      </w:tr>
      <w:tr w:rsidR="00A93CD3" w:rsidRPr="00530F71" w14:paraId="21AD1739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3FA49" w14:textId="0CDA429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  <w:r w:rsidR="004D6A9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9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C56762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1C0286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99CC69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43AA0B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45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F2FED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E7F52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76008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0x30</w:t>
            </w:r>
          </w:p>
        </w:tc>
        <w:tc>
          <w:tcPr>
            <w:tcW w:w="167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1BD452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</w:tr>
      <w:tr w:rsidR="00A93CD3" w:rsidRPr="00530F71" w14:paraId="1A08DA8E" w14:textId="77777777" w:rsidTr="00416164">
        <w:trPr>
          <w:cantSplit/>
          <w:trHeight w:val="20"/>
        </w:trPr>
        <w:tc>
          <w:tcPr>
            <w:tcW w:w="34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0997C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59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CF13A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sum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F2D57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uint8_t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B3267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9846B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6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9BF09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\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27EA7" w14:textId="500070EE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</w:t>
            </w:r>
            <w:r w:rsidR="000837F4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1CA53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0x93</w:t>
            </w:r>
          </w:p>
        </w:tc>
        <w:tc>
          <w:tcPr>
            <w:tcW w:w="1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9D28" w14:textId="77777777" w:rsidR="00A93CD3" w:rsidRPr="00530F71" w:rsidRDefault="00A93CD3" w:rsidP="00A93CD3">
            <w:pPr>
              <w:adjustRightInd w:val="0"/>
              <w:snapToGrid w:val="0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数据区域校验和</w:t>
            </w:r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br/>
              <w:t>数据区域(黄色背景)字节求和后对256</w:t>
            </w:r>
            <w:proofErr w:type="gramStart"/>
            <w:r w:rsidRPr="00530F71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取余</w:t>
            </w:r>
            <w:proofErr w:type="gramEnd"/>
          </w:p>
        </w:tc>
      </w:tr>
    </w:tbl>
    <w:p w14:paraId="172A8F9B" w14:textId="77777777" w:rsidR="009E4BCF" w:rsidRPr="0074260E" w:rsidRDefault="009E4BCF" w:rsidP="002A216E">
      <w:pPr>
        <w:pStyle w:val="G000"/>
        <w:ind w:firstLineChars="0" w:firstLine="0"/>
      </w:pPr>
    </w:p>
    <w:sectPr w:rsidR="009E4BCF" w:rsidRPr="0074260E" w:rsidSect="0053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276" w:right="1418" w:bottom="1134" w:left="1134" w:header="851" w:footer="68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6131" w14:textId="77777777" w:rsidR="00CF2C92" w:rsidRDefault="00CF2C92" w:rsidP="00987222">
      <w:pPr>
        <w:ind w:firstLine="560"/>
      </w:pPr>
      <w:r>
        <w:separator/>
      </w:r>
    </w:p>
    <w:p w14:paraId="7607620D" w14:textId="77777777" w:rsidR="00CF2C92" w:rsidRDefault="00CF2C92" w:rsidP="0050330B">
      <w:pPr>
        <w:ind w:firstLine="560"/>
      </w:pPr>
    </w:p>
    <w:p w14:paraId="144970FB" w14:textId="77777777" w:rsidR="00CF2C92" w:rsidRDefault="00CF2C92" w:rsidP="0050330B">
      <w:pPr>
        <w:ind w:firstLine="560"/>
      </w:pPr>
    </w:p>
    <w:p w14:paraId="60800228" w14:textId="77777777" w:rsidR="00CF2C92" w:rsidRDefault="00CF2C92" w:rsidP="002F17B8">
      <w:pPr>
        <w:ind w:firstLine="560"/>
      </w:pPr>
    </w:p>
    <w:p w14:paraId="29DFA27B" w14:textId="77777777" w:rsidR="00CF2C92" w:rsidRDefault="00CF2C92" w:rsidP="002F17B8">
      <w:pPr>
        <w:ind w:firstLine="560"/>
      </w:pPr>
    </w:p>
    <w:p w14:paraId="03691C62" w14:textId="77777777" w:rsidR="00CF2C92" w:rsidRDefault="00CF2C92" w:rsidP="000F49D8">
      <w:pPr>
        <w:ind w:firstLine="560"/>
      </w:pPr>
    </w:p>
  </w:endnote>
  <w:endnote w:type="continuationSeparator" w:id="0">
    <w:p w14:paraId="2F49AB0D" w14:textId="77777777" w:rsidR="00CF2C92" w:rsidRDefault="00CF2C92" w:rsidP="00987222">
      <w:pPr>
        <w:ind w:firstLine="560"/>
      </w:pPr>
      <w:r>
        <w:continuationSeparator/>
      </w:r>
    </w:p>
    <w:p w14:paraId="3833E7AB" w14:textId="77777777" w:rsidR="00CF2C92" w:rsidRDefault="00CF2C92" w:rsidP="0050330B">
      <w:pPr>
        <w:ind w:firstLine="560"/>
      </w:pPr>
    </w:p>
    <w:p w14:paraId="3A4B4BB6" w14:textId="77777777" w:rsidR="00CF2C92" w:rsidRDefault="00CF2C92" w:rsidP="0050330B">
      <w:pPr>
        <w:ind w:firstLine="560"/>
      </w:pPr>
    </w:p>
    <w:p w14:paraId="75A44E9E" w14:textId="77777777" w:rsidR="00CF2C92" w:rsidRDefault="00CF2C92" w:rsidP="002F17B8">
      <w:pPr>
        <w:ind w:firstLine="560"/>
      </w:pPr>
    </w:p>
    <w:p w14:paraId="3B690ADF" w14:textId="77777777" w:rsidR="00CF2C92" w:rsidRDefault="00CF2C92" w:rsidP="002F17B8">
      <w:pPr>
        <w:ind w:firstLine="560"/>
      </w:pPr>
    </w:p>
    <w:p w14:paraId="47D2D013" w14:textId="77777777" w:rsidR="00CF2C92" w:rsidRDefault="00CF2C92" w:rsidP="000F49D8">
      <w:pPr>
        <w:ind w:firstLine="5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A45A4" w14:textId="77777777" w:rsidR="00BD101E" w:rsidRDefault="00BD101E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87B7" w14:textId="77777777" w:rsidR="00F515EB" w:rsidRPr="00B95FAC" w:rsidRDefault="004E587C" w:rsidP="00282951">
    <w:pPr>
      <w:pStyle w:val="a6"/>
      <w:ind w:firstLineChars="0" w:firstLine="0"/>
      <w:jc w:val="center"/>
      <w:rPr>
        <w:rFonts w:ascii="Tahoma" w:eastAsia="微软雅黑" w:hAnsi="Tahoma"/>
        <w:sz w:val="21"/>
        <w:szCs w:val="21"/>
      </w:rPr>
    </w:pPr>
    <w:r w:rsidRPr="00B95FAC">
      <w:rPr>
        <w:rFonts w:ascii="Tahoma" w:eastAsia="微软雅黑" w:hAnsi="Tahoma"/>
        <w:sz w:val="21"/>
        <w:szCs w:val="21"/>
      </w:rPr>
      <w:fldChar w:fldCharType="begin"/>
    </w:r>
    <w:r w:rsidRPr="00B95FAC">
      <w:rPr>
        <w:rFonts w:ascii="Tahoma" w:eastAsia="微软雅黑" w:hAnsi="Tahoma"/>
        <w:sz w:val="21"/>
        <w:szCs w:val="21"/>
      </w:rPr>
      <w:instrText xml:space="preserve"> </w:instrText>
    </w:r>
    <w:r w:rsidRPr="00B95FAC">
      <w:rPr>
        <w:rFonts w:ascii="Tahoma" w:eastAsia="微软雅黑" w:hAnsi="Tahoma" w:hint="eastAsia"/>
        <w:sz w:val="21"/>
        <w:szCs w:val="21"/>
      </w:rPr>
      <w:instrText>page</w:instrText>
    </w:r>
    <w:r w:rsidRPr="00B95FAC">
      <w:rPr>
        <w:rFonts w:ascii="Tahoma" w:eastAsia="微软雅黑" w:hAnsi="Tahoma"/>
        <w:sz w:val="21"/>
        <w:szCs w:val="21"/>
      </w:rPr>
      <w:instrText xml:space="preserve"> </w:instrText>
    </w:r>
    <w:r w:rsidRPr="00B95FAC">
      <w:rPr>
        <w:rFonts w:ascii="Tahoma" w:eastAsia="微软雅黑" w:hAnsi="Tahoma"/>
        <w:sz w:val="21"/>
        <w:szCs w:val="21"/>
      </w:rPr>
      <w:fldChar w:fldCharType="separate"/>
    </w:r>
    <w:r>
      <w:rPr>
        <w:rFonts w:ascii="Tahoma" w:eastAsia="微软雅黑" w:hAnsi="Tahoma"/>
        <w:szCs w:val="21"/>
      </w:rPr>
      <w:t>1</w:t>
    </w:r>
    <w:r w:rsidRPr="00B95FAC">
      <w:rPr>
        <w:rFonts w:ascii="Tahoma" w:eastAsia="微软雅黑" w:hAnsi="Tahoma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C01A" w14:textId="77777777" w:rsidR="00BD101E" w:rsidRDefault="00BD101E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D63C" w14:textId="77777777" w:rsidR="00CF2C92" w:rsidRDefault="00CF2C92" w:rsidP="00987222">
      <w:pPr>
        <w:ind w:firstLine="560"/>
      </w:pPr>
      <w:r>
        <w:separator/>
      </w:r>
    </w:p>
    <w:p w14:paraId="3E9E7305" w14:textId="77777777" w:rsidR="00CF2C92" w:rsidRDefault="00CF2C92" w:rsidP="0050330B">
      <w:pPr>
        <w:ind w:firstLine="560"/>
      </w:pPr>
    </w:p>
    <w:p w14:paraId="5FAF5BA2" w14:textId="77777777" w:rsidR="00CF2C92" w:rsidRDefault="00CF2C92" w:rsidP="0050330B">
      <w:pPr>
        <w:ind w:firstLine="560"/>
      </w:pPr>
    </w:p>
    <w:p w14:paraId="655B475E" w14:textId="77777777" w:rsidR="00CF2C92" w:rsidRDefault="00CF2C92" w:rsidP="002F17B8">
      <w:pPr>
        <w:ind w:firstLine="560"/>
      </w:pPr>
    </w:p>
    <w:p w14:paraId="79CDC21A" w14:textId="77777777" w:rsidR="00CF2C92" w:rsidRDefault="00CF2C92" w:rsidP="002F17B8">
      <w:pPr>
        <w:ind w:firstLine="560"/>
      </w:pPr>
    </w:p>
    <w:p w14:paraId="659C614B" w14:textId="77777777" w:rsidR="00CF2C92" w:rsidRDefault="00CF2C92" w:rsidP="000F49D8">
      <w:pPr>
        <w:ind w:firstLine="560"/>
      </w:pPr>
    </w:p>
  </w:footnote>
  <w:footnote w:type="continuationSeparator" w:id="0">
    <w:p w14:paraId="25232DAD" w14:textId="77777777" w:rsidR="00CF2C92" w:rsidRDefault="00CF2C92" w:rsidP="00987222">
      <w:pPr>
        <w:ind w:firstLine="560"/>
      </w:pPr>
      <w:r>
        <w:continuationSeparator/>
      </w:r>
    </w:p>
    <w:p w14:paraId="519C1831" w14:textId="77777777" w:rsidR="00CF2C92" w:rsidRDefault="00CF2C92" w:rsidP="0050330B">
      <w:pPr>
        <w:ind w:firstLine="560"/>
      </w:pPr>
    </w:p>
    <w:p w14:paraId="6C59018A" w14:textId="77777777" w:rsidR="00CF2C92" w:rsidRDefault="00CF2C92" w:rsidP="0050330B">
      <w:pPr>
        <w:ind w:firstLine="560"/>
      </w:pPr>
    </w:p>
    <w:p w14:paraId="2D9D00FF" w14:textId="77777777" w:rsidR="00CF2C92" w:rsidRDefault="00CF2C92" w:rsidP="002F17B8">
      <w:pPr>
        <w:ind w:firstLine="560"/>
      </w:pPr>
    </w:p>
    <w:p w14:paraId="7B3C05D5" w14:textId="77777777" w:rsidR="00CF2C92" w:rsidRDefault="00CF2C92" w:rsidP="002F17B8">
      <w:pPr>
        <w:ind w:firstLine="560"/>
      </w:pPr>
    </w:p>
    <w:p w14:paraId="48B8BC5B" w14:textId="77777777" w:rsidR="00CF2C92" w:rsidRDefault="00CF2C92" w:rsidP="000F49D8">
      <w:pPr>
        <w:ind w:firstLine="56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7F4C0" w14:textId="77777777" w:rsidR="00BD101E" w:rsidRDefault="00BD101E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3672" w14:textId="77777777" w:rsidR="00F515EB" w:rsidRDefault="00BD101E" w:rsidP="00BD101E">
    <w:pPr>
      <w:pStyle w:val="F002"/>
      <w:pBdr>
        <w:bottom w:val="none" w:sz="0" w:space="0" w:color="auto"/>
      </w:pBdr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72A0" w14:textId="77777777" w:rsidR="00BD101E" w:rsidRDefault="00BD101E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CD8261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DA2A234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D5FCA8D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AF83FC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AB21F0C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FF812C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A9C51C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9368E8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77C99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C7A928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815958"/>
    <w:multiLevelType w:val="multilevel"/>
    <w:tmpl w:val="8148304C"/>
    <w:lvl w:ilvl="0">
      <w:start w:val="1"/>
      <w:numFmt w:val="decimal"/>
      <w:isLgl/>
      <w:suff w:val="space"/>
      <w:lvlText w:val="%1"/>
      <w:lvlJc w:val="left"/>
      <w:pPr>
        <w:ind w:left="425" w:hanging="14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50" w:hanging="141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141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0" w:hanging="14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5" w:hanging="14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14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141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141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141"/>
      </w:pPr>
      <w:rPr>
        <w:rFonts w:hint="eastAsia"/>
      </w:rPr>
    </w:lvl>
  </w:abstractNum>
  <w:abstractNum w:abstractNumId="11" w15:restartNumberingAfterBreak="0">
    <w:nsid w:val="0E4C3355"/>
    <w:multiLevelType w:val="hybridMultilevel"/>
    <w:tmpl w:val="12A6B896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2" w15:restartNumberingAfterBreak="0">
    <w:nsid w:val="156166FC"/>
    <w:multiLevelType w:val="hybridMultilevel"/>
    <w:tmpl w:val="2B84EF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6A203CC"/>
    <w:multiLevelType w:val="hybridMultilevel"/>
    <w:tmpl w:val="47F889BA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4" w15:restartNumberingAfterBreak="0">
    <w:nsid w:val="20436F86"/>
    <w:multiLevelType w:val="multilevel"/>
    <w:tmpl w:val="B9768130"/>
    <w:lvl w:ilvl="0">
      <w:start w:val="1"/>
      <w:numFmt w:val="decimal"/>
      <w:pStyle w:val="G001"/>
      <w:suff w:val="space"/>
      <w:lvlText w:val="%1"/>
      <w:lvlJc w:val="left"/>
      <w:pPr>
        <w:ind w:left="0" w:firstLine="0"/>
      </w:pPr>
      <w:rPr>
        <w:rFonts w:ascii="Tahoma" w:eastAsia="微软雅黑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G002"/>
      <w:suff w:val="space"/>
      <w:lvlText w:val="%1.%2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G003"/>
      <w:suff w:val="space"/>
      <w:lvlText w:val="%1.%2.%3"/>
      <w:lvlJc w:val="left"/>
      <w:pPr>
        <w:ind w:left="568" w:firstLine="0"/>
      </w:pPr>
      <w:rPr>
        <w:rFonts w:hint="eastAsia"/>
      </w:rPr>
    </w:lvl>
    <w:lvl w:ilvl="3">
      <w:start w:val="1"/>
      <w:numFmt w:val="decimal"/>
      <w:pStyle w:val="G004"/>
      <w:suff w:val="space"/>
      <w:lvlText w:val="%1.%2.%3.%4"/>
      <w:lvlJc w:val="left"/>
      <w:pPr>
        <w:ind w:left="852" w:firstLine="0"/>
      </w:pPr>
      <w:rPr>
        <w:rFonts w:hint="eastAsia"/>
      </w:rPr>
    </w:lvl>
    <w:lvl w:ilvl="4">
      <w:start w:val="1"/>
      <w:numFmt w:val="decimal"/>
      <w:pStyle w:val="G005"/>
      <w:suff w:val="space"/>
      <w:lvlText w:val="%1.%2.%3.%4.%5"/>
      <w:lvlJc w:val="left"/>
      <w:pPr>
        <w:ind w:left="1136" w:firstLine="0"/>
      </w:pPr>
      <w:rPr>
        <w:rFonts w:hint="eastAsia"/>
      </w:rPr>
    </w:lvl>
    <w:lvl w:ilvl="5">
      <w:start w:val="1"/>
      <w:numFmt w:val="decimal"/>
      <w:pStyle w:val="G006"/>
      <w:suff w:val="space"/>
      <w:lvlText w:val="%1.%2.%3.%4.%5.%6"/>
      <w:lvlJc w:val="left"/>
      <w:pPr>
        <w:ind w:left="1420" w:firstLine="0"/>
      </w:pPr>
      <w:rPr>
        <w:rFonts w:hint="eastAsia"/>
      </w:rPr>
    </w:lvl>
    <w:lvl w:ilvl="6">
      <w:start w:val="1"/>
      <w:numFmt w:val="decimal"/>
      <w:pStyle w:val="G007"/>
      <w:suff w:val="space"/>
      <w:lvlText w:val="%1.%2.%3.%4.%5.%6.%7"/>
      <w:lvlJc w:val="left"/>
      <w:pPr>
        <w:ind w:left="1701" w:firstLine="3"/>
      </w:pPr>
      <w:rPr>
        <w:rFonts w:hint="eastAsia"/>
      </w:rPr>
    </w:lvl>
    <w:lvl w:ilvl="7">
      <w:start w:val="1"/>
      <w:numFmt w:val="decimal"/>
      <w:pStyle w:val="G008"/>
      <w:suff w:val="space"/>
      <w:lvlText w:val="%1.%2.%3.%4.%5.%6.%7.%8"/>
      <w:lvlJc w:val="left"/>
      <w:pPr>
        <w:ind w:left="1985" w:firstLine="3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pStyle w:val="G009"/>
      <w:suff w:val="space"/>
      <w:lvlText w:val="%1.%2.%3.%4.%5.%6.%7.%8.%9"/>
      <w:lvlJc w:val="left"/>
      <w:pPr>
        <w:ind w:left="2268" w:firstLine="4"/>
      </w:pPr>
      <w:rPr>
        <w:rFonts w:hint="eastAsia"/>
      </w:rPr>
    </w:lvl>
  </w:abstractNum>
  <w:abstractNum w:abstractNumId="15" w15:restartNumberingAfterBreak="0">
    <w:nsid w:val="236F1181"/>
    <w:multiLevelType w:val="hybridMultilevel"/>
    <w:tmpl w:val="777C513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EC424DDE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EC424DDE">
      <w:start w:val="1"/>
      <w:numFmt w:val="decimal"/>
      <w:lvlText w:val="%3."/>
      <w:lvlJc w:val="lef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4B86D9A"/>
    <w:multiLevelType w:val="hybridMultilevel"/>
    <w:tmpl w:val="1CB6DA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EC424DDE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497483B"/>
    <w:multiLevelType w:val="multilevel"/>
    <w:tmpl w:val="7C3A1E2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8" w15:restartNumberingAfterBreak="0">
    <w:nsid w:val="34E450AC"/>
    <w:multiLevelType w:val="hybridMultilevel"/>
    <w:tmpl w:val="A8C8800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369814BB"/>
    <w:multiLevelType w:val="multilevel"/>
    <w:tmpl w:val="87042F20"/>
    <w:lvl w:ilvl="0">
      <w:start w:val="1"/>
      <w:numFmt w:val="decimal"/>
      <w:suff w:val="space"/>
      <w:lvlText w:val="%1"/>
      <w:lvlJc w:val="left"/>
      <w:pPr>
        <w:ind w:left="284" w:firstLine="0"/>
      </w:pPr>
      <w:rPr>
        <w:rFonts w:ascii="Times New Roman" w:eastAsia="微软雅黑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852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136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142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1701" w:firstLine="0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1985" w:firstLine="0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left="2268" w:firstLine="0"/>
      </w:pPr>
      <w:rPr>
        <w:rFonts w:hint="eastAsia"/>
      </w:rPr>
    </w:lvl>
    <w:lvl w:ilvl="8">
      <w:start w:val="1"/>
      <w:numFmt w:val="decimal"/>
      <w:suff w:val="space"/>
      <w:lvlText w:val="%1.%2.%3.%4.%5.%6.%7.%8.%9"/>
      <w:lvlJc w:val="left"/>
      <w:pPr>
        <w:ind w:left="2552" w:firstLine="0"/>
      </w:pPr>
      <w:rPr>
        <w:rFonts w:hint="eastAsia"/>
      </w:rPr>
    </w:lvl>
  </w:abstractNum>
  <w:abstractNum w:abstractNumId="20" w15:restartNumberingAfterBreak="0">
    <w:nsid w:val="37DF2FF1"/>
    <w:multiLevelType w:val="hybridMultilevel"/>
    <w:tmpl w:val="332A55FA"/>
    <w:lvl w:ilvl="0" w:tplc="BB2E7692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hint="default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F6373F3"/>
    <w:multiLevelType w:val="multilevel"/>
    <w:tmpl w:val="2B6674B0"/>
    <w:lvl w:ilvl="0">
      <w:start w:val="1"/>
      <w:numFmt w:val="lowerLetter"/>
      <w:pStyle w:val="G012"/>
      <w:lvlText w:val="%1)"/>
      <w:lvlJc w:val="left"/>
      <w:pPr>
        <w:ind w:left="1384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7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30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4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680" w:hanging="420"/>
      </w:pPr>
      <w:rPr>
        <w:rFonts w:hint="eastAsia"/>
      </w:rPr>
    </w:lvl>
  </w:abstractNum>
  <w:abstractNum w:abstractNumId="22" w15:restartNumberingAfterBreak="0">
    <w:nsid w:val="46CB0F8E"/>
    <w:multiLevelType w:val="hybridMultilevel"/>
    <w:tmpl w:val="069E307E"/>
    <w:lvl w:ilvl="0" w:tplc="18AC0174">
      <w:start w:val="1"/>
      <w:numFmt w:val="decimal"/>
      <w:lvlText w:val="4.%1.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4D8A6A95"/>
    <w:multiLevelType w:val="multilevel"/>
    <w:tmpl w:val="87042F20"/>
    <w:styleLink w:val="SSM001"/>
    <w:lvl w:ilvl="0">
      <w:start w:val="1"/>
      <w:numFmt w:val="decimal"/>
      <w:suff w:val="space"/>
      <w:lvlText w:val="%1"/>
      <w:lvlJc w:val="left"/>
      <w:pPr>
        <w:ind w:left="284" w:firstLine="0"/>
      </w:pPr>
      <w:rPr>
        <w:rFonts w:ascii="Times New Roman" w:eastAsia="微软雅黑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852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1136" w:firstLine="0"/>
      </w:pPr>
      <w:rPr>
        <w:rFonts w:hint="eastAsia"/>
      </w:rPr>
    </w:lvl>
    <w:lvl w:ilvl="4">
      <w:start w:val="1"/>
      <w:numFmt w:val="decimal"/>
      <w:suff w:val="space"/>
      <w:lvlText w:val="%1.%2.%3.%4.%5"/>
      <w:lvlJc w:val="left"/>
      <w:pPr>
        <w:ind w:left="1420" w:firstLine="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1701" w:firstLine="0"/>
      </w:pPr>
      <w:rPr>
        <w:rFonts w:hint="eastAsia"/>
      </w:rPr>
    </w:lvl>
    <w:lvl w:ilvl="6">
      <w:start w:val="1"/>
      <w:numFmt w:val="decimal"/>
      <w:suff w:val="space"/>
      <w:lvlText w:val="%1.%2.%3.%4.%5.%6.%7"/>
      <w:lvlJc w:val="left"/>
      <w:pPr>
        <w:ind w:left="1985" w:firstLine="0"/>
      </w:pPr>
      <w:rPr>
        <w:rFonts w:hint="eastAsia"/>
      </w:rPr>
    </w:lvl>
    <w:lvl w:ilvl="7">
      <w:start w:val="1"/>
      <w:numFmt w:val="decimal"/>
      <w:suff w:val="space"/>
      <w:lvlText w:val="%1.%2.%3.%4.%5.%6.%7.%8"/>
      <w:lvlJc w:val="left"/>
      <w:pPr>
        <w:ind w:left="2268" w:firstLine="0"/>
      </w:pPr>
      <w:rPr>
        <w:rFonts w:hint="eastAsia"/>
      </w:rPr>
    </w:lvl>
    <w:lvl w:ilvl="8">
      <w:start w:val="1"/>
      <w:numFmt w:val="decimal"/>
      <w:suff w:val="space"/>
      <w:lvlText w:val="%1.%2.%3.%4.%5.%6.%7.%8.%9"/>
      <w:lvlJc w:val="left"/>
      <w:pPr>
        <w:ind w:left="2552" w:firstLine="0"/>
      </w:pPr>
      <w:rPr>
        <w:rFonts w:hint="eastAsia"/>
      </w:rPr>
    </w:lvl>
  </w:abstractNum>
  <w:abstractNum w:abstractNumId="24" w15:restartNumberingAfterBreak="0">
    <w:nsid w:val="52ED20F2"/>
    <w:multiLevelType w:val="hybridMultilevel"/>
    <w:tmpl w:val="3664E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C1545F"/>
    <w:multiLevelType w:val="multilevel"/>
    <w:tmpl w:val="3070C504"/>
    <w:lvl w:ilvl="0">
      <w:start w:val="1"/>
      <w:numFmt w:val="decimal"/>
      <w:pStyle w:val="G011"/>
      <w:lvlText w:val="(%1)"/>
      <w:lvlJc w:val="left"/>
      <w:pPr>
        <w:ind w:left="900" w:hanging="420"/>
      </w:pPr>
      <w:rPr>
        <w:rFonts w:ascii="Tahoma" w:eastAsia="微软雅黑" w:hAnsi="Tahoma" w:hint="default"/>
        <w:b w:val="0"/>
        <w:i w:val="0"/>
        <w:sz w:val="24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4574989"/>
    <w:multiLevelType w:val="hybridMultilevel"/>
    <w:tmpl w:val="B0867B4A"/>
    <w:lvl w:ilvl="0" w:tplc="85046F24">
      <w:start w:val="1"/>
      <w:numFmt w:val="decimal"/>
      <w:lvlText w:val="%1)"/>
      <w:lvlJc w:val="left"/>
      <w:pPr>
        <w:ind w:left="420" w:hanging="420"/>
      </w:pPr>
      <w:rPr>
        <w:rFonts w:ascii="Times New Roman" w:hAnsi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5031690"/>
    <w:multiLevelType w:val="hybridMultilevel"/>
    <w:tmpl w:val="17B8440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8" w15:restartNumberingAfterBreak="0">
    <w:nsid w:val="571D2E99"/>
    <w:multiLevelType w:val="hybridMultilevel"/>
    <w:tmpl w:val="432448A6"/>
    <w:lvl w:ilvl="0" w:tplc="06B80E70">
      <w:start w:val="1"/>
      <w:numFmt w:val="bullet"/>
      <w:pStyle w:val="G013"/>
      <w:lvlText w:val=""/>
      <w:lvlJc w:val="left"/>
      <w:pPr>
        <w:ind w:left="138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9" w15:restartNumberingAfterBreak="0">
    <w:nsid w:val="5DF261BC"/>
    <w:multiLevelType w:val="hybridMultilevel"/>
    <w:tmpl w:val="86283C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6A185DF5"/>
    <w:multiLevelType w:val="hybridMultilevel"/>
    <w:tmpl w:val="8A1006A0"/>
    <w:lvl w:ilvl="0" w:tplc="2CEEF91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F351E4C"/>
    <w:multiLevelType w:val="hybridMultilevel"/>
    <w:tmpl w:val="4ED24FF2"/>
    <w:lvl w:ilvl="0" w:tplc="A99A1E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FCA5CE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76370065"/>
    <w:multiLevelType w:val="hybridMultilevel"/>
    <w:tmpl w:val="A8C8800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8E4250D"/>
    <w:multiLevelType w:val="hybridMultilevel"/>
    <w:tmpl w:val="4B6E28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EC424DDE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3C40BF"/>
    <w:multiLevelType w:val="hybridMultilevel"/>
    <w:tmpl w:val="57DC229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7A0020B7"/>
    <w:multiLevelType w:val="hybridMultilevel"/>
    <w:tmpl w:val="22A0ACF0"/>
    <w:lvl w:ilvl="0" w:tplc="332CA200">
      <w:start w:val="1"/>
      <w:numFmt w:val="decimal"/>
      <w:lvlText w:val="3.%1.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C9C44A4"/>
    <w:multiLevelType w:val="hybridMultilevel"/>
    <w:tmpl w:val="BD945D62"/>
    <w:lvl w:ilvl="0" w:tplc="2FA071F8">
      <w:start w:val="1"/>
      <w:numFmt w:val="decimal"/>
      <w:lvlText w:val="5.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D045826"/>
    <w:multiLevelType w:val="hybridMultilevel"/>
    <w:tmpl w:val="BF5EFEE8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F8D2752"/>
    <w:multiLevelType w:val="hybridMultilevel"/>
    <w:tmpl w:val="67F6ACD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 w16cid:durableId="13437932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3033031">
    <w:abstractNumId w:val="36"/>
  </w:num>
  <w:num w:numId="3" w16cid:durableId="25559540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102836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529667">
    <w:abstractNumId w:val="39"/>
  </w:num>
  <w:num w:numId="6" w16cid:durableId="449739274">
    <w:abstractNumId w:val="18"/>
  </w:num>
  <w:num w:numId="7" w16cid:durableId="20016314">
    <w:abstractNumId w:val="24"/>
  </w:num>
  <w:num w:numId="8" w16cid:durableId="2142067907">
    <w:abstractNumId w:val="22"/>
  </w:num>
  <w:num w:numId="9" w16cid:durableId="1468162500">
    <w:abstractNumId w:val="37"/>
  </w:num>
  <w:num w:numId="10" w16cid:durableId="115831499">
    <w:abstractNumId w:val="11"/>
  </w:num>
  <w:num w:numId="11" w16cid:durableId="2139445015">
    <w:abstractNumId w:val="35"/>
  </w:num>
  <w:num w:numId="12" w16cid:durableId="699554420">
    <w:abstractNumId w:val="26"/>
  </w:num>
  <w:num w:numId="13" w16cid:durableId="1787500879">
    <w:abstractNumId w:val="13"/>
  </w:num>
  <w:num w:numId="14" w16cid:durableId="1661928907">
    <w:abstractNumId w:val="14"/>
  </w:num>
  <w:num w:numId="15" w16cid:durableId="1882009487">
    <w:abstractNumId w:val="20"/>
  </w:num>
  <w:num w:numId="16" w16cid:durableId="1098210267">
    <w:abstractNumId w:val="12"/>
  </w:num>
  <w:num w:numId="17" w16cid:durableId="817258705">
    <w:abstractNumId w:val="17"/>
  </w:num>
  <w:num w:numId="18" w16cid:durableId="1177303350">
    <w:abstractNumId w:val="34"/>
  </w:num>
  <w:num w:numId="19" w16cid:durableId="64494032">
    <w:abstractNumId w:val="16"/>
  </w:num>
  <w:num w:numId="20" w16cid:durableId="500245646">
    <w:abstractNumId w:val="15"/>
  </w:num>
  <w:num w:numId="21" w16cid:durableId="1239248128">
    <w:abstractNumId w:val="38"/>
  </w:num>
  <w:num w:numId="22" w16cid:durableId="943880806">
    <w:abstractNumId w:val="10"/>
  </w:num>
  <w:num w:numId="23" w16cid:durableId="797340936">
    <w:abstractNumId w:val="23"/>
  </w:num>
  <w:num w:numId="24" w16cid:durableId="2033221346">
    <w:abstractNumId w:val="19"/>
  </w:num>
  <w:num w:numId="25" w16cid:durableId="3959254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58038598">
    <w:abstractNumId w:val="27"/>
  </w:num>
  <w:num w:numId="27" w16cid:durableId="435833720">
    <w:abstractNumId w:val="25"/>
  </w:num>
  <w:num w:numId="28" w16cid:durableId="190487443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45926374">
    <w:abstractNumId w:val="8"/>
  </w:num>
  <w:num w:numId="30" w16cid:durableId="1339843805">
    <w:abstractNumId w:val="3"/>
  </w:num>
  <w:num w:numId="31" w16cid:durableId="1277256777">
    <w:abstractNumId w:val="2"/>
  </w:num>
  <w:num w:numId="32" w16cid:durableId="1985813559">
    <w:abstractNumId w:val="1"/>
  </w:num>
  <w:num w:numId="33" w16cid:durableId="1679041683">
    <w:abstractNumId w:val="0"/>
  </w:num>
  <w:num w:numId="34" w16cid:durableId="864177776">
    <w:abstractNumId w:val="9"/>
  </w:num>
  <w:num w:numId="35" w16cid:durableId="1342471554">
    <w:abstractNumId w:val="7"/>
  </w:num>
  <w:num w:numId="36" w16cid:durableId="2020042478">
    <w:abstractNumId w:val="6"/>
  </w:num>
  <w:num w:numId="37" w16cid:durableId="1501192526">
    <w:abstractNumId w:val="5"/>
  </w:num>
  <w:num w:numId="38" w16cid:durableId="1822575863">
    <w:abstractNumId w:val="4"/>
  </w:num>
  <w:num w:numId="39" w16cid:durableId="818422781">
    <w:abstractNumId w:val="21"/>
  </w:num>
  <w:num w:numId="40" w16cid:durableId="163085716">
    <w:abstractNumId w:val="21"/>
    <w:lvlOverride w:ilvl="0">
      <w:startOverride w:val="1"/>
    </w:lvlOverride>
  </w:num>
  <w:num w:numId="41" w16cid:durableId="1285698846">
    <w:abstractNumId w:val="21"/>
    <w:lvlOverride w:ilvl="0">
      <w:startOverride w:val="1"/>
    </w:lvlOverride>
  </w:num>
  <w:num w:numId="42" w16cid:durableId="30208306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9345560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6440419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766794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36474451">
    <w:abstractNumId w:val="28"/>
  </w:num>
  <w:num w:numId="47" w16cid:durableId="467434560">
    <w:abstractNumId w:val="32"/>
  </w:num>
  <w:num w:numId="48" w16cid:durableId="197400455">
    <w:abstractNumId w:val="29"/>
  </w:num>
  <w:num w:numId="49" w16cid:durableId="1265185827">
    <w:abstractNumId w:val="31"/>
  </w:num>
  <w:num w:numId="50" w16cid:durableId="36846087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displayBackgroundShape/>
  <w:embedSystemFonts/>
  <w:bordersDoNotSurroundHeader/>
  <w:bordersDoNotSurroundFooter/>
  <w:proofState w:grammar="clean"/>
  <w:attachedTemplate r:id="rId1"/>
  <w:stylePaneFormatFilter w:val="3D01" w:allStyles="1" w:customStyles="0" w:latentStyles="0" w:stylesInUse="0" w:headingStyles="0" w:numberingStyles="0" w:tableStyles="0" w:directFormattingOnRuns="1" w:directFormattingOnParagraphs="0" w:directFormattingOnNumbering="1" w:directFormattingOnTables="1" w:clearFormatting="1" w:top3HeadingStyles="1" w:visibleStyles="0" w:alternateStyleNames="0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71"/>
    <w:rsid w:val="00003389"/>
    <w:rsid w:val="00013C95"/>
    <w:rsid w:val="00017D0F"/>
    <w:rsid w:val="00020273"/>
    <w:rsid w:val="00023D97"/>
    <w:rsid w:val="00030199"/>
    <w:rsid w:val="00030CEA"/>
    <w:rsid w:val="00031F49"/>
    <w:rsid w:val="00032A3B"/>
    <w:rsid w:val="000342CF"/>
    <w:rsid w:val="0003661D"/>
    <w:rsid w:val="00036B1C"/>
    <w:rsid w:val="00037B3D"/>
    <w:rsid w:val="00041EA5"/>
    <w:rsid w:val="00042685"/>
    <w:rsid w:val="00043E11"/>
    <w:rsid w:val="0004528D"/>
    <w:rsid w:val="00045D48"/>
    <w:rsid w:val="00050093"/>
    <w:rsid w:val="00050733"/>
    <w:rsid w:val="000529A2"/>
    <w:rsid w:val="00054F28"/>
    <w:rsid w:val="00056C8F"/>
    <w:rsid w:val="00060544"/>
    <w:rsid w:val="000626BA"/>
    <w:rsid w:val="0006272A"/>
    <w:rsid w:val="00062983"/>
    <w:rsid w:val="00064524"/>
    <w:rsid w:val="00065BE5"/>
    <w:rsid w:val="000666A6"/>
    <w:rsid w:val="00067981"/>
    <w:rsid w:val="000729FC"/>
    <w:rsid w:val="00074397"/>
    <w:rsid w:val="000746BE"/>
    <w:rsid w:val="00074980"/>
    <w:rsid w:val="000760D7"/>
    <w:rsid w:val="00076A44"/>
    <w:rsid w:val="00081B5F"/>
    <w:rsid w:val="000837F4"/>
    <w:rsid w:val="00085EFA"/>
    <w:rsid w:val="000865D4"/>
    <w:rsid w:val="0009062E"/>
    <w:rsid w:val="00090724"/>
    <w:rsid w:val="0009177F"/>
    <w:rsid w:val="00091CFF"/>
    <w:rsid w:val="00092D58"/>
    <w:rsid w:val="0009333E"/>
    <w:rsid w:val="000936BD"/>
    <w:rsid w:val="000938A3"/>
    <w:rsid w:val="00094355"/>
    <w:rsid w:val="00097F69"/>
    <w:rsid w:val="00097FF2"/>
    <w:rsid w:val="000A2B65"/>
    <w:rsid w:val="000A3384"/>
    <w:rsid w:val="000A4680"/>
    <w:rsid w:val="000A4A50"/>
    <w:rsid w:val="000A4AE9"/>
    <w:rsid w:val="000A640A"/>
    <w:rsid w:val="000B08C2"/>
    <w:rsid w:val="000B5850"/>
    <w:rsid w:val="000B73BE"/>
    <w:rsid w:val="000B7910"/>
    <w:rsid w:val="000B7C6E"/>
    <w:rsid w:val="000C0B8C"/>
    <w:rsid w:val="000C1438"/>
    <w:rsid w:val="000C24B1"/>
    <w:rsid w:val="000C2702"/>
    <w:rsid w:val="000C30B3"/>
    <w:rsid w:val="000C37AA"/>
    <w:rsid w:val="000C42C5"/>
    <w:rsid w:val="000C5234"/>
    <w:rsid w:val="000C52AF"/>
    <w:rsid w:val="000D0106"/>
    <w:rsid w:val="000D1547"/>
    <w:rsid w:val="000D385E"/>
    <w:rsid w:val="000D3B6C"/>
    <w:rsid w:val="000D537D"/>
    <w:rsid w:val="000D5EA2"/>
    <w:rsid w:val="000E04FF"/>
    <w:rsid w:val="000E098B"/>
    <w:rsid w:val="000E0AA3"/>
    <w:rsid w:val="000E154B"/>
    <w:rsid w:val="000E2DBE"/>
    <w:rsid w:val="000E330F"/>
    <w:rsid w:val="000E37DA"/>
    <w:rsid w:val="000E4739"/>
    <w:rsid w:val="000E537D"/>
    <w:rsid w:val="000E7378"/>
    <w:rsid w:val="000F0226"/>
    <w:rsid w:val="000F07DF"/>
    <w:rsid w:val="000F1379"/>
    <w:rsid w:val="000F2CE8"/>
    <w:rsid w:val="000F3FB8"/>
    <w:rsid w:val="000F49D8"/>
    <w:rsid w:val="000F5F5E"/>
    <w:rsid w:val="000F72DE"/>
    <w:rsid w:val="000F7522"/>
    <w:rsid w:val="000F79DB"/>
    <w:rsid w:val="000F7BE2"/>
    <w:rsid w:val="0010238B"/>
    <w:rsid w:val="001043C4"/>
    <w:rsid w:val="0010455B"/>
    <w:rsid w:val="0010629B"/>
    <w:rsid w:val="001072CF"/>
    <w:rsid w:val="0011070C"/>
    <w:rsid w:val="00110A88"/>
    <w:rsid w:val="00110EAA"/>
    <w:rsid w:val="00111C63"/>
    <w:rsid w:val="001128B4"/>
    <w:rsid w:val="0011390D"/>
    <w:rsid w:val="00114558"/>
    <w:rsid w:val="00115A33"/>
    <w:rsid w:val="001231BF"/>
    <w:rsid w:val="00125EC3"/>
    <w:rsid w:val="00126805"/>
    <w:rsid w:val="001279F2"/>
    <w:rsid w:val="0013333A"/>
    <w:rsid w:val="0013371F"/>
    <w:rsid w:val="00134C47"/>
    <w:rsid w:val="001350DC"/>
    <w:rsid w:val="00135DE5"/>
    <w:rsid w:val="0013683E"/>
    <w:rsid w:val="00136E42"/>
    <w:rsid w:val="00136FEF"/>
    <w:rsid w:val="00140F2A"/>
    <w:rsid w:val="00141D74"/>
    <w:rsid w:val="00142D80"/>
    <w:rsid w:val="00144ED3"/>
    <w:rsid w:val="0014676F"/>
    <w:rsid w:val="00150422"/>
    <w:rsid w:val="00150F64"/>
    <w:rsid w:val="001519FD"/>
    <w:rsid w:val="00152F84"/>
    <w:rsid w:val="00153886"/>
    <w:rsid w:val="00153D8C"/>
    <w:rsid w:val="001546BE"/>
    <w:rsid w:val="00154DE7"/>
    <w:rsid w:val="00155B22"/>
    <w:rsid w:val="00161050"/>
    <w:rsid w:val="00162716"/>
    <w:rsid w:val="00162C5D"/>
    <w:rsid w:val="001661BE"/>
    <w:rsid w:val="00166DDE"/>
    <w:rsid w:val="00172D35"/>
    <w:rsid w:val="00173EDC"/>
    <w:rsid w:val="001747C2"/>
    <w:rsid w:val="00175F03"/>
    <w:rsid w:val="00182822"/>
    <w:rsid w:val="00185502"/>
    <w:rsid w:val="00185733"/>
    <w:rsid w:val="0018590B"/>
    <w:rsid w:val="00185F6D"/>
    <w:rsid w:val="00190E3C"/>
    <w:rsid w:val="0019191C"/>
    <w:rsid w:val="00192245"/>
    <w:rsid w:val="0019245D"/>
    <w:rsid w:val="00192637"/>
    <w:rsid w:val="001927BA"/>
    <w:rsid w:val="00192FB2"/>
    <w:rsid w:val="00193393"/>
    <w:rsid w:val="00193BE0"/>
    <w:rsid w:val="00194910"/>
    <w:rsid w:val="00194987"/>
    <w:rsid w:val="00196542"/>
    <w:rsid w:val="00196544"/>
    <w:rsid w:val="00196717"/>
    <w:rsid w:val="00196AEA"/>
    <w:rsid w:val="001A0438"/>
    <w:rsid w:val="001A257B"/>
    <w:rsid w:val="001A4E8F"/>
    <w:rsid w:val="001A5C35"/>
    <w:rsid w:val="001A61A2"/>
    <w:rsid w:val="001A6D64"/>
    <w:rsid w:val="001A764B"/>
    <w:rsid w:val="001A79EB"/>
    <w:rsid w:val="001A7C18"/>
    <w:rsid w:val="001B2838"/>
    <w:rsid w:val="001B2ABB"/>
    <w:rsid w:val="001B4FB7"/>
    <w:rsid w:val="001B70D8"/>
    <w:rsid w:val="001C0F0D"/>
    <w:rsid w:val="001C10FC"/>
    <w:rsid w:val="001C1907"/>
    <w:rsid w:val="001C48C8"/>
    <w:rsid w:val="001C531C"/>
    <w:rsid w:val="001C5AFA"/>
    <w:rsid w:val="001C5D0A"/>
    <w:rsid w:val="001D0BF8"/>
    <w:rsid w:val="001D3A0D"/>
    <w:rsid w:val="001D3CC8"/>
    <w:rsid w:val="001D54DD"/>
    <w:rsid w:val="001D5891"/>
    <w:rsid w:val="001D696F"/>
    <w:rsid w:val="001E1A2F"/>
    <w:rsid w:val="001E6E6C"/>
    <w:rsid w:val="001F0132"/>
    <w:rsid w:val="001F1333"/>
    <w:rsid w:val="001F33B3"/>
    <w:rsid w:val="001F3984"/>
    <w:rsid w:val="001F3B65"/>
    <w:rsid w:val="001F3DA4"/>
    <w:rsid w:val="001F4417"/>
    <w:rsid w:val="001F59A3"/>
    <w:rsid w:val="00205CA1"/>
    <w:rsid w:val="00205F23"/>
    <w:rsid w:val="002071C6"/>
    <w:rsid w:val="00207789"/>
    <w:rsid w:val="00207D3C"/>
    <w:rsid w:val="0021032F"/>
    <w:rsid w:val="0021055F"/>
    <w:rsid w:val="002121ED"/>
    <w:rsid w:val="00215AFA"/>
    <w:rsid w:val="0021641A"/>
    <w:rsid w:val="002202FB"/>
    <w:rsid w:val="002208F1"/>
    <w:rsid w:val="002219EA"/>
    <w:rsid w:val="0022204F"/>
    <w:rsid w:val="002224FA"/>
    <w:rsid w:val="00224CC4"/>
    <w:rsid w:val="00226A9E"/>
    <w:rsid w:val="0022772A"/>
    <w:rsid w:val="00227E90"/>
    <w:rsid w:val="00230357"/>
    <w:rsid w:val="00230A10"/>
    <w:rsid w:val="00230A73"/>
    <w:rsid w:val="00232CE5"/>
    <w:rsid w:val="002334F4"/>
    <w:rsid w:val="002337A7"/>
    <w:rsid w:val="002339AB"/>
    <w:rsid w:val="002353AE"/>
    <w:rsid w:val="00236FD6"/>
    <w:rsid w:val="00237962"/>
    <w:rsid w:val="00241871"/>
    <w:rsid w:val="00244A82"/>
    <w:rsid w:val="0024545D"/>
    <w:rsid w:val="00250180"/>
    <w:rsid w:val="00251645"/>
    <w:rsid w:val="002530CA"/>
    <w:rsid w:val="002566D1"/>
    <w:rsid w:val="00256D5E"/>
    <w:rsid w:val="00262E80"/>
    <w:rsid w:val="00263F4A"/>
    <w:rsid w:val="00264729"/>
    <w:rsid w:val="00264B0E"/>
    <w:rsid w:val="002674D0"/>
    <w:rsid w:val="002707C5"/>
    <w:rsid w:val="0027175D"/>
    <w:rsid w:val="0027377A"/>
    <w:rsid w:val="00273AE7"/>
    <w:rsid w:val="00274A48"/>
    <w:rsid w:val="002751F6"/>
    <w:rsid w:val="00275E19"/>
    <w:rsid w:val="0027696B"/>
    <w:rsid w:val="00281A92"/>
    <w:rsid w:val="002827BE"/>
    <w:rsid w:val="00282951"/>
    <w:rsid w:val="00283CF4"/>
    <w:rsid w:val="002846D3"/>
    <w:rsid w:val="002852AC"/>
    <w:rsid w:val="00285A0A"/>
    <w:rsid w:val="00286D7D"/>
    <w:rsid w:val="00286DA1"/>
    <w:rsid w:val="002925F4"/>
    <w:rsid w:val="00293133"/>
    <w:rsid w:val="00296EA0"/>
    <w:rsid w:val="00297B44"/>
    <w:rsid w:val="002A11B8"/>
    <w:rsid w:val="002A1F05"/>
    <w:rsid w:val="002A216E"/>
    <w:rsid w:val="002A31AB"/>
    <w:rsid w:val="002A39CC"/>
    <w:rsid w:val="002A3D0B"/>
    <w:rsid w:val="002A5271"/>
    <w:rsid w:val="002B18D7"/>
    <w:rsid w:val="002B3418"/>
    <w:rsid w:val="002B70AB"/>
    <w:rsid w:val="002C09C6"/>
    <w:rsid w:val="002C0AFE"/>
    <w:rsid w:val="002C0B64"/>
    <w:rsid w:val="002C105A"/>
    <w:rsid w:val="002C1DAE"/>
    <w:rsid w:val="002C21F8"/>
    <w:rsid w:val="002C303B"/>
    <w:rsid w:val="002C33DF"/>
    <w:rsid w:val="002C422A"/>
    <w:rsid w:val="002C5440"/>
    <w:rsid w:val="002C68A1"/>
    <w:rsid w:val="002D2B9B"/>
    <w:rsid w:val="002D58F2"/>
    <w:rsid w:val="002D5ED3"/>
    <w:rsid w:val="002D60D5"/>
    <w:rsid w:val="002D6C7A"/>
    <w:rsid w:val="002D7412"/>
    <w:rsid w:val="002D7A6D"/>
    <w:rsid w:val="002D7AA2"/>
    <w:rsid w:val="002E0A5F"/>
    <w:rsid w:val="002E1B61"/>
    <w:rsid w:val="002E2BBC"/>
    <w:rsid w:val="002E3835"/>
    <w:rsid w:val="002E5ED4"/>
    <w:rsid w:val="002E6D52"/>
    <w:rsid w:val="002E7813"/>
    <w:rsid w:val="002F043A"/>
    <w:rsid w:val="002F17B8"/>
    <w:rsid w:val="002F4C7F"/>
    <w:rsid w:val="002F5766"/>
    <w:rsid w:val="002F6534"/>
    <w:rsid w:val="002F7451"/>
    <w:rsid w:val="002F7F60"/>
    <w:rsid w:val="002F7F6F"/>
    <w:rsid w:val="0030030F"/>
    <w:rsid w:val="00300487"/>
    <w:rsid w:val="00300847"/>
    <w:rsid w:val="00301E76"/>
    <w:rsid w:val="003021C2"/>
    <w:rsid w:val="00302400"/>
    <w:rsid w:val="003059C3"/>
    <w:rsid w:val="00310314"/>
    <w:rsid w:val="003107C3"/>
    <w:rsid w:val="003112A2"/>
    <w:rsid w:val="00311407"/>
    <w:rsid w:val="003118A8"/>
    <w:rsid w:val="0031241C"/>
    <w:rsid w:val="00313554"/>
    <w:rsid w:val="0031365B"/>
    <w:rsid w:val="0031382C"/>
    <w:rsid w:val="00313E31"/>
    <w:rsid w:val="0031514D"/>
    <w:rsid w:val="00316773"/>
    <w:rsid w:val="003177D7"/>
    <w:rsid w:val="00320813"/>
    <w:rsid w:val="00322B5B"/>
    <w:rsid w:val="00322DC9"/>
    <w:rsid w:val="00323894"/>
    <w:rsid w:val="003252A5"/>
    <w:rsid w:val="00325479"/>
    <w:rsid w:val="00326472"/>
    <w:rsid w:val="00331F4B"/>
    <w:rsid w:val="003339B6"/>
    <w:rsid w:val="00333DAC"/>
    <w:rsid w:val="003354A1"/>
    <w:rsid w:val="003356F4"/>
    <w:rsid w:val="00335D2E"/>
    <w:rsid w:val="00340DA6"/>
    <w:rsid w:val="00343823"/>
    <w:rsid w:val="00346EA6"/>
    <w:rsid w:val="0034787C"/>
    <w:rsid w:val="00350734"/>
    <w:rsid w:val="00350C58"/>
    <w:rsid w:val="003540B0"/>
    <w:rsid w:val="00355F76"/>
    <w:rsid w:val="00356361"/>
    <w:rsid w:val="00360651"/>
    <w:rsid w:val="00362ECC"/>
    <w:rsid w:val="00364207"/>
    <w:rsid w:val="0036607C"/>
    <w:rsid w:val="003673D9"/>
    <w:rsid w:val="00367916"/>
    <w:rsid w:val="00370A48"/>
    <w:rsid w:val="003722BF"/>
    <w:rsid w:val="0037433F"/>
    <w:rsid w:val="00375A7F"/>
    <w:rsid w:val="00375BF9"/>
    <w:rsid w:val="003762C9"/>
    <w:rsid w:val="00376460"/>
    <w:rsid w:val="00376F8E"/>
    <w:rsid w:val="003836DF"/>
    <w:rsid w:val="00385A25"/>
    <w:rsid w:val="00385B13"/>
    <w:rsid w:val="00390553"/>
    <w:rsid w:val="0039159A"/>
    <w:rsid w:val="0039164F"/>
    <w:rsid w:val="00393D3F"/>
    <w:rsid w:val="003941AA"/>
    <w:rsid w:val="003951E8"/>
    <w:rsid w:val="00396EE1"/>
    <w:rsid w:val="00397825"/>
    <w:rsid w:val="00397D21"/>
    <w:rsid w:val="003A0DF7"/>
    <w:rsid w:val="003A1372"/>
    <w:rsid w:val="003A2863"/>
    <w:rsid w:val="003A42CB"/>
    <w:rsid w:val="003A63BD"/>
    <w:rsid w:val="003A6AF0"/>
    <w:rsid w:val="003A71E6"/>
    <w:rsid w:val="003A74A8"/>
    <w:rsid w:val="003A7A6D"/>
    <w:rsid w:val="003A7FFC"/>
    <w:rsid w:val="003B1034"/>
    <w:rsid w:val="003B1A8B"/>
    <w:rsid w:val="003B4F1B"/>
    <w:rsid w:val="003C0D1C"/>
    <w:rsid w:val="003C0D29"/>
    <w:rsid w:val="003C18C6"/>
    <w:rsid w:val="003C204A"/>
    <w:rsid w:val="003C7D5C"/>
    <w:rsid w:val="003D0A66"/>
    <w:rsid w:val="003D1121"/>
    <w:rsid w:val="003D1E1A"/>
    <w:rsid w:val="003D26A3"/>
    <w:rsid w:val="003D6CAA"/>
    <w:rsid w:val="003D7E13"/>
    <w:rsid w:val="003E208A"/>
    <w:rsid w:val="003E4853"/>
    <w:rsid w:val="003E49C7"/>
    <w:rsid w:val="003E58AF"/>
    <w:rsid w:val="003E5F81"/>
    <w:rsid w:val="003E647B"/>
    <w:rsid w:val="003E748A"/>
    <w:rsid w:val="003E756B"/>
    <w:rsid w:val="003E7D1F"/>
    <w:rsid w:val="003F07A2"/>
    <w:rsid w:val="003F1A9D"/>
    <w:rsid w:val="003F1C9E"/>
    <w:rsid w:val="003F2DB6"/>
    <w:rsid w:val="003F30DA"/>
    <w:rsid w:val="003F3544"/>
    <w:rsid w:val="003F49A9"/>
    <w:rsid w:val="003F65C0"/>
    <w:rsid w:val="0040139F"/>
    <w:rsid w:val="0040142A"/>
    <w:rsid w:val="00403737"/>
    <w:rsid w:val="004050C9"/>
    <w:rsid w:val="00405198"/>
    <w:rsid w:val="00405CA9"/>
    <w:rsid w:val="004067A1"/>
    <w:rsid w:val="00410977"/>
    <w:rsid w:val="004117E4"/>
    <w:rsid w:val="00411E1D"/>
    <w:rsid w:val="004148B1"/>
    <w:rsid w:val="00414F10"/>
    <w:rsid w:val="00415067"/>
    <w:rsid w:val="00416164"/>
    <w:rsid w:val="0042027C"/>
    <w:rsid w:val="00425661"/>
    <w:rsid w:val="0043574B"/>
    <w:rsid w:val="00436011"/>
    <w:rsid w:val="00436C5A"/>
    <w:rsid w:val="00436F8F"/>
    <w:rsid w:val="00440DE4"/>
    <w:rsid w:val="00441477"/>
    <w:rsid w:val="00443F73"/>
    <w:rsid w:val="00444FDC"/>
    <w:rsid w:val="00445B73"/>
    <w:rsid w:val="00447A75"/>
    <w:rsid w:val="00451C91"/>
    <w:rsid w:val="004543EE"/>
    <w:rsid w:val="00455AD5"/>
    <w:rsid w:val="00455ECE"/>
    <w:rsid w:val="00460B1A"/>
    <w:rsid w:val="00462F41"/>
    <w:rsid w:val="0046700A"/>
    <w:rsid w:val="00467291"/>
    <w:rsid w:val="00470A63"/>
    <w:rsid w:val="00471163"/>
    <w:rsid w:val="00472123"/>
    <w:rsid w:val="00472D4D"/>
    <w:rsid w:val="00472F2E"/>
    <w:rsid w:val="00475EED"/>
    <w:rsid w:val="00480451"/>
    <w:rsid w:val="00480629"/>
    <w:rsid w:val="00486045"/>
    <w:rsid w:val="0048663D"/>
    <w:rsid w:val="0049049F"/>
    <w:rsid w:val="00490603"/>
    <w:rsid w:val="004907C2"/>
    <w:rsid w:val="004916EF"/>
    <w:rsid w:val="0049487C"/>
    <w:rsid w:val="00496087"/>
    <w:rsid w:val="004960C1"/>
    <w:rsid w:val="00496F28"/>
    <w:rsid w:val="004A2A6D"/>
    <w:rsid w:val="004A3C3D"/>
    <w:rsid w:val="004A3D09"/>
    <w:rsid w:val="004B0CFC"/>
    <w:rsid w:val="004B6C83"/>
    <w:rsid w:val="004B72CE"/>
    <w:rsid w:val="004C0D1E"/>
    <w:rsid w:val="004C4673"/>
    <w:rsid w:val="004C5FF2"/>
    <w:rsid w:val="004C6C83"/>
    <w:rsid w:val="004C6F7A"/>
    <w:rsid w:val="004C7088"/>
    <w:rsid w:val="004D0851"/>
    <w:rsid w:val="004D0BBD"/>
    <w:rsid w:val="004D2771"/>
    <w:rsid w:val="004D39B4"/>
    <w:rsid w:val="004D49B5"/>
    <w:rsid w:val="004D6A90"/>
    <w:rsid w:val="004D6B2C"/>
    <w:rsid w:val="004E1F36"/>
    <w:rsid w:val="004E3585"/>
    <w:rsid w:val="004E3ABD"/>
    <w:rsid w:val="004E4F77"/>
    <w:rsid w:val="004E587C"/>
    <w:rsid w:val="004F1EAE"/>
    <w:rsid w:val="004F39EC"/>
    <w:rsid w:val="004F75CC"/>
    <w:rsid w:val="0050330B"/>
    <w:rsid w:val="00503589"/>
    <w:rsid w:val="0050376A"/>
    <w:rsid w:val="00503A11"/>
    <w:rsid w:val="00504207"/>
    <w:rsid w:val="00505B01"/>
    <w:rsid w:val="00510E2B"/>
    <w:rsid w:val="0051260B"/>
    <w:rsid w:val="00513E95"/>
    <w:rsid w:val="00516117"/>
    <w:rsid w:val="00517101"/>
    <w:rsid w:val="00520780"/>
    <w:rsid w:val="005236DB"/>
    <w:rsid w:val="00523FA6"/>
    <w:rsid w:val="005242DE"/>
    <w:rsid w:val="0052785E"/>
    <w:rsid w:val="00530F71"/>
    <w:rsid w:val="00531CF6"/>
    <w:rsid w:val="00531EB1"/>
    <w:rsid w:val="00532CBF"/>
    <w:rsid w:val="00533539"/>
    <w:rsid w:val="00533DB0"/>
    <w:rsid w:val="00537BE3"/>
    <w:rsid w:val="00541604"/>
    <w:rsid w:val="00543D1D"/>
    <w:rsid w:val="005476CD"/>
    <w:rsid w:val="00551BF5"/>
    <w:rsid w:val="00552FAC"/>
    <w:rsid w:val="005536DC"/>
    <w:rsid w:val="00553819"/>
    <w:rsid w:val="005555E0"/>
    <w:rsid w:val="0055666D"/>
    <w:rsid w:val="005573F8"/>
    <w:rsid w:val="005602A1"/>
    <w:rsid w:val="00560D2C"/>
    <w:rsid w:val="005623A8"/>
    <w:rsid w:val="005626D5"/>
    <w:rsid w:val="00563037"/>
    <w:rsid w:val="0056393E"/>
    <w:rsid w:val="0056480D"/>
    <w:rsid w:val="00564E53"/>
    <w:rsid w:val="005729B1"/>
    <w:rsid w:val="00572FB1"/>
    <w:rsid w:val="00574727"/>
    <w:rsid w:val="00574CD3"/>
    <w:rsid w:val="00576C8F"/>
    <w:rsid w:val="00577E04"/>
    <w:rsid w:val="005805C8"/>
    <w:rsid w:val="0058576E"/>
    <w:rsid w:val="00585E8B"/>
    <w:rsid w:val="0058648F"/>
    <w:rsid w:val="005873B9"/>
    <w:rsid w:val="0058783D"/>
    <w:rsid w:val="0058799A"/>
    <w:rsid w:val="005912E5"/>
    <w:rsid w:val="005914F6"/>
    <w:rsid w:val="00592B73"/>
    <w:rsid w:val="00595835"/>
    <w:rsid w:val="00596D87"/>
    <w:rsid w:val="00597957"/>
    <w:rsid w:val="00597B26"/>
    <w:rsid w:val="005A08FC"/>
    <w:rsid w:val="005A0A8C"/>
    <w:rsid w:val="005A0DCC"/>
    <w:rsid w:val="005A1128"/>
    <w:rsid w:val="005A257E"/>
    <w:rsid w:val="005A37B6"/>
    <w:rsid w:val="005A3C35"/>
    <w:rsid w:val="005A4DFA"/>
    <w:rsid w:val="005A5EBE"/>
    <w:rsid w:val="005A7363"/>
    <w:rsid w:val="005B17A3"/>
    <w:rsid w:val="005B27F3"/>
    <w:rsid w:val="005B2CFE"/>
    <w:rsid w:val="005B33FC"/>
    <w:rsid w:val="005B6A6D"/>
    <w:rsid w:val="005C2DB4"/>
    <w:rsid w:val="005C33AF"/>
    <w:rsid w:val="005C3D06"/>
    <w:rsid w:val="005C573F"/>
    <w:rsid w:val="005D1033"/>
    <w:rsid w:val="005D2D86"/>
    <w:rsid w:val="005D46B0"/>
    <w:rsid w:val="005D4BCB"/>
    <w:rsid w:val="005D612C"/>
    <w:rsid w:val="005D6B84"/>
    <w:rsid w:val="005E1364"/>
    <w:rsid w:val="005E32B1"/>
    <w:rsid w:val="005E43C3"/>
    <w:rsid w:val="005E5488"/>
    <w:rsid w:val="005E5DB5"/>
    <w:rsid w:val="005E62CD"/>
    <w:rsid w:val="005E6352"/>
    <w:rsid w:val="005E69C4"/>
    <w:rsid w:val="005F0A7E"/>
    <w:rsid w:val="005F1824"/>
    <w:rsid w:val="005F2F9E"/>
    <w:rsid w:val="005F436F"/>
    <w:rsid w:val="005F6448"/>
    <w:rsid w:val="005F64BE"/>
    <w:rsid w:val="005F7945"/>
    <w:rsid w:val="005F7984"/>
    <w:rsid w:val="006017A0"/>
    <w:rsid w:val="0060252C"/>
    <w:rsid w:val="0060343F"/>
    <w:rsid w:val="00603A7C"/>
    <w:rsid w:val="00604A15"/>
    <w:rsid w:val="00604CE8"/>
    <w:rsid w:val="0060519C"/>
    <w:rsid w:val="00605980"/>
    <w:rsid w:val="00605E8E"/>
    <w:rsid w:val="00611AB6"/>
    <w:rsid w:val="00612040"/>
    <w:rsid w:val="00612534"/>
    <w:rsid w:val="006141AE"/>
    <w:rsid w:val="00620B78"/>
    <w:rsid w:val="00622472"/>
    <w:rsid w:val="006228ED"/>
    <w:rsid w:val="00626226"/>
    <w:rsid w:val="00626CB4"/>
    <w:rsid w:val="00627D40"/>
    <w:rsid w:val="00630B3C"/>
    <w:rsid w:val="006329D2"/>
    <w:rsid w:val="00634266"/>
    <w:rsid w:val="0063452B"/>
    <w:rsid w:val="0063489D"/>
    <w:rsid w:val="00634D42"/>
    <w:rsid w:val="00640336"/>
    <w:rsid w:val="0064114D"/>
    <w:rsid w:val="00641C8B"/>
    <w:rsid w:val="00642536"/>
    <w:rsid w:val="00642868"/>
    <w:rsid w:val="00643101"/>
    <w:rsid w:val="00644D3F"/>
    <w:rsid w:val="00644F94"/>
    <w:rsid w:val="00645693"/>
    <w:rsid w:val="00645CE8"/>
    <w:rsid w:val="00646E93"/>
    <w:rsid w:val="006506D4"/>
    <w:rsid w:val="00651793"/>
    <w:rsid w:val="00651CD3"/>
    <w:rsid w:val="006525B3"/>
    <w:rsid w:val="00652797"/>
    <w:rsid w:val="00652A41"/>
    <w:rsid w:val="00652CE4"/>
    <w:rsid w:val="006531D8"/>
    <w:rsid w:val="00653552"/>
    <w:rsid w:val="006535C3"/>
    <w:rsid w:val="00653E04"/>
    <w:rsid w:val="006607C2"/>
    <w:rsid w:val="00660B6C"/>
    <w:rsid w:val="00660E5E"/>
    <w:rsid w:val="006612C9"/>
    <w:rsid w:val="00662E9F"/>
    <w:rsid w:val="00663973"/>
    <w:rsid w:val="00665E23"/>
    <w:rsid w:val="0067168E"/>
    <w:rsid w:val="006717CD"/>
    <w:rsid w:val="00671E39"/>
    <w:rsid w:val="00672D70"/>
    <w:rsid w:val="00672E23"/>
    <w:rsid w:val="0067489F"/>
    <w:rsid w:val="006758AD"/>
    <w:rsid w:val="00677DC5"/>
    <w:rsid w:val="00681EB9"/>
    <w:rsid w:val="00683463"/>
    <w:rsid w:val="006836E8"/>
    <w:rsid w:val="00685E82"/>
    <w:rsid w:val="00686CDB"/>
    <w:rsid w:val="00693BCB"/>
    <w:rsid w:val="00694AFD"/>
    <w:rsid w:val="006975D3"/>
    <w:rsid w:val="006A0B27"/>
    <w:rsid w:val="006A1B73"/>
    <w:rsid w:val="006A274C"/>
    <w:rsid w:val="006A2CC7"/>
    <w:rsid w:val="006A2CFB"/>
    <w:rsid w:val="006A4466"/>
    <w:rsid w:val="006A7D55"/>
    <w:rsid w:val="006B2C41"/>
    <w:rsid w:val="006B2EF8"/>
    <w:rsid w:val="006B6CE4"/>
    <w:rsid w:val="006C06F1"/>
    <w:rsid w:val="006C1233"/>
    <w:rsid w:val="006C1C68"/>
    <w:rsid w:val="006C3BDA"/>
    <w:rsid w:val="006C49D7"/>
    <w:rsid w:val="006D0F82"/>
    <w:rsid w:val="006D10AD"/>
    <w:rsid w:val="006D571D"/>
    <w:rsid w:val="006E1CA2"/>
    <w:rsid w:val="006E2F24"/>
    <w:rsid w:val="006E35E7"/>
    <w:rsid w:val="006E3B06"/>
    <w:rsid w:val="006E3F36"/>
    <w:rsid w:val="006E4029"/>
    <w:rsid w:val="006E49F6"/>
    <w:rsid w:val="006E5CAA"/>
    <w:rsid w:val="006E5EDE"/>
    <w:rsid w:val="006E724E"/>
    <w:rsid w:val="006E734C"/>
    <w:rsid w:val="006F3AAE"/>
    <w:rsid w:val="006F50D8"/>
    <w:rsid w:val="006F54A6"/>
    <w:rsid w:val="006F5501"/>
    <w:rsid w:val="006F6796"/>
    <w:rsid w:val="00701251"/>
    <w:rsid w:val="007021C7"/>
    <w:rsid w:val="007028E9"/>
    <w:rsid w:val="00702C66"/>
    <w:rsid w:val="007049DE"/>
    <w:rsid w:val="00705772"/>
    <w:rsid w:val="0070743B"/>
    <w:rsid w:val="00707896"/>
    <w:rsid w:val="00711320"/>
    <w:rsid w:val="007122AD"/>
    <w:rsid w:val="0071381F"/>
    <w:rsid w:val="0071461B"/>
    <w:rsid w:val="00714ADC"/>
    <w:rsid w:val="007151DD"/>
    <w:rsid w:val="00715AB3"/>
    <w:rsid w:val="00717D71"/>
    <w:rsid w:val="00717E87"/>
    <w:rsid w:val="0072205D"/>
    <w:rsid w:val="007223ED"/>
    <w:rsid w:val="0072313C"/>
    <w:rsid w:val="0072385F"/>
    <w:rsid w:val="00730E8C"/>
    <w:rsid w:val="00731355"/>
    <w:rsid w:val="0073155A"/>
    <w:rsid w:val="007350DC"/>
    <w:rsid w:val="00735290"/>
    <w:rsid w:val="00735464"/>
    <w:rsid w:val="00740F7D"/>
    <w:rsid w:val="00740FAA"/>
    <w:rsid w:val="007417B0"/>
    <w:rsid w:val="00741DBE"/>
    <w:rsid w:val="007421BF"/>
    <w:rsid w:val="0074260E"/>
    <w:rsid w:val="00745F7A"/>
    <w:rsid w:val="007467D0"/>
    <w:rsid w:val="00751896"/>
    <w:rsid w:val="00754B02"/>
    <w:rsid w:val="00756952"/>
    <w:rsid w:val="00763E45"/>
    <w:rsid w:val="00764449"/>
    <w:rsid w:val="007653A6"/>
    <w:rsid w:val="0077359F"/>
    <w:rsid w:val="00776869"/>
    <w:rsid w:val="00776CF9"/>
    <w:rsid w:val="0078098F"/>
    <w:rsid w:val="00784FAB"/>
    <w:rsid w:val="007908AA"/>
    <w:rsid w:val="007957D4"/>
    <w:rsid w:val="0079649E"/>
    <w:rsid w:val="007A358B"/>
    <w:rsid w:val="007A51B3"/>
    <w:rsid w:val="007A62EC"/>
    <w:rsid w:val="007B1852"/>
    <w:rsid w:val="007B5713"/>
    <w:rsid w:val="007C057B"/>
    <w:rsid w:val="007C1BC1"/>
    <w:rsid w:val="007C1FFA"/>
    <w:rsid w:val="007C2D1A"/>
    <w:rsid w:val="007D16E1"/>
    <w:rsid w:val="007D306A"/>
    <w:rsid w:val="007D5312"/>
    <w:rsid w:val="007E0B99"/>
    <w:rsid w:val="007E3061"/>
    <w:rsid w:val="007E59A6"/>
    <w:rsid w:val="007E685E"/>
    <w:rsid w:val="007E7B41"/>
    <w:rsid w:val="007F1029"/>
    <w:rsid w:val="007F41E5"/>
    <w:rsid w:val="007F5320"/>
    <w:rsid w:val="007F633C"/>
    <w:rsid w:val="007F656B"/>
    <w:rsid w:val="007F6EE8"/>
    <w:rsid w:val="007F728C"/>
    <w:rsid w:val="007F7C10"/>
    <w:rsid w:val="00800818"/>
    <w:rsid w:val="00802BAC"/>
    <w:rsid w:val="00802E54"/>
    <w:rsid w:val="00805AED"/>
    <w:rsid w:val="00807BE9"/>
    <w:rsid w:val="00813BF8"/>
    <w:rsid w:val="00815FC0"/>
    <w:rsid w:val="00816DD2"/>
    <w:rsid w:val="00820298"/>
    <w:rsid w:val="00820960"/>
    <w:rsid w:val="008211F4"/>
    <w:rsid w:val="008220DD"/>
    <w:rsid w:val="00824CA6"/>
    <w:rsid w:val="00831959"/>
    <w:rsid w:val="00833DCB"/>
    <w:rsid w:val="00835E6A"/>
    <w:rsid w:val="00836D77"/>
    <w:rsid w:val="008414D7"/>
    <w:rsid w:val="0084170E"/>
    <w:rsid w:val="00844FFE"/>
    <w:rsid w:val="00846645"/>
    <w:rsid w:val="008473CC"/>
    <w:rsid w:val="00847752"/>
    <w:rsid w:val="008515AE"/>
    <w:rsid w:val="00851B1F"/>
    <w:rsid w:val="008541DA"/>
    <w:rsid w:val="00855EFB"/>
    <w:rsid w:val="008608B2"/>
    <w:rsid w:val="00860D33"/>
    <w:rsid w:val="008614AB"/>
    <w:rsid w:val="00861895"/>
    <w:rsid w:val="00862002"/>
    <w:rsid w:val="00863B92"/>
    <w:rsid w:val="008668A9"/>
    <w:rsid w:val="008726B4"/>
    <w:rsid w:val="008774CA"/>
    <w:rsid w:val="00877540"/>
    <w:rsid w:val="00881AE1"/>
    <w:rsid w:val="00883C47"/>
    <w:rsid w:val="00885F92"/>
    <w:rsid w:val="0088654E"/>
    <w:rsid w:val="00886BEF"/>
    <w:rsid w:val="00887905"/>
    <w:rsid w:val="00890509"/>
    <w:rsid w:val="0089067C"/>
    <w:rsid w:val="00891B31"/>
    <w:rsid w:val="00892D70"/>
    <w:rsid w:val="0089301B"/>
    <w:rsid w:val="00897CA1"/>
    <w:rsid w:val="008A2875"/>
    <w:rsid w:val="008A2DDF"/>
    <w:rsid w:val="008A5AB8"/>
    <w:rsid w:val="008A6E6F"/>
    <w:rsid w:val="008B0CAC"/>
    <w:rsid w:val="008B486A"/>
    <w:rsid w:val="008B5270"/>
    <w:rsid w:val="008B607D"/>
    <w:rsid w:val="008B68EA"/>
    <w:rsid w:val="008C08E5"/>
    <w:rsid w:val="008C1934"/>
    <w:rsid w:val="008C2876"/>
    <w:rsid w:val="008C4845"/>
    <w:rsid w:val="008C5A91"/>
    <w:rsid w:val="008C716D"/>
    <w:rsid w:val="008C7A39"/>
    <w:rsid w:val="008D03B2"/>
    <w:rsid w:val="008D0708"/>
    <w:rsid w:val="008D2D2C"/>
    <w:rsid w:val="008D438A"/>
    <w:rsid w:val="008D4749"/>
    <w:rsid w:val="008D5A9D"/>
    <w:rsid w:val="008D6C1E"/>
    <w:rsid w:val="008E57B1"/>
    <w:rsid w:val="008E78E5"/>
    <w:rsid w:val="008F080F"/>
    <w:rsid w:val="008F0BA9"/>
    <w:rsid w:val="008F4887"/>
    <w:rsid w:val="008F70E0"/>
    <w:rsid w:val="0090056A"/>
    <w:rsid w:val="009020F7"/>
    <w:rsid w:val="00902616"/>
    <w:rsid w:val="00902A22"/>
    <w:rsid w:val="009034EA"/>
    <w:rsid w:val="00905EC0"/>
    <w:rsid w:val="00910765"/>
    <w:rsid w:val="0091273A"/>
    <w:rsid w:val="00915668"/>
    <w:rsid w:val="00917827"/>
    <w:rsid w:val="00917870"/>
    <w:rsid w:val="00917AD0"/>
    <w:rsid w:val="009219BB"/>
    <w:rsid w:val="0092232E"/>
    <w:rsid w:val="00922B13"/>
    <w:rsid w:val="009258E5"/>
    <w:rsid w:val="0093019E"/>
    <w:rsid w:val="009302EA"/>
    <w:rsid w:val="009326EB"/>
    <w:rsid w:val="00933DDA"/>
    <w:rsid w:val="00934767"/>
    <w:rsid w:val="00935F7D"/>
    <w:rsid w:val="0093764D"/>
    <w:rsid w:val="00941676"/>
    <w:rsid w:val="009451BA"/>
    <w:rsid w:val="00955D2B"/>
    <w:rsid w:val="00956D86"/>
    <w:rsid w:val="009570BC"/>
    <w:rsid w:val="00960AA3"/>
    <w:rsid w:val="00963806"/>
    <w:rsid w:val="00963810"/>
    <w:rsid w:val="0096481E"/>
    <w:rsid w:val="009673C9"/>
    <w:rsid w:val="00967448"/>
    <w:rsid w:val="00973A32"/>
    <w:rsid w:val="00975316"/>
    <w:rsid w:val="0098078D"/>
    <w:rsid w:val="00980DD9"/>
    <w:rsid w:val="009814BE"/>
    <w:rsid w:val="00983F64"/>
    <w:rsid w:val="00986497"/>
    <w:rsid w:val="00987022"/>
    <w:rsid w:val="00987222"/>
    <w:rsid w:val="00992BEF"/>
    <w:rsid w:val="00993613"/>
    <w:rsid w:val="009945B6"/>
    <w:rsid w:val="0099484F"/>
    <w:rsid w:val="00994F43"/>
    <w:rsid w:val="009963F3"/>
    <w:rsid w:val="00996C95"/>
    <w:rsid w:val="00997619"/>
    <w:rsid w:val="00997D7B"/>
    <w:rsid w:val="009A1C03"/>
    <w:rsid w:val="009A2116"/>
    <w:rsid w:val="009A23E2"/>
    <w:rsid w:val="009A24B5"/>
    <w:rsid w:val="009A50F4"/>
    <w:rsid w:val="009A5502"/>
    <w:rsid w:val="009A5E27"/>
    <w:rsid w:val="009A6641"/>
    <w:rsid w:val="009A6C7D"/>
    <w:rsid w:val="009A76D5"/>
    <w:rsid w:val="009B3C66"/>
    <w:rsid w:val="009B54BF"/>
    <w:rsid w:val="009B6A34"/>
    <w:rsid w:val="009C1DF6"/>
    <w:rsid w:val="009C3104"/>
    <w:rsid w:val="009C4AC0"/>
    <w:rsid w:val="009C4B40"/>
    <w:rsid w:val="009C6103"/>
    <w:rsid w:val="009D0C60"/>
    <w:rsid w:val="009D6F09"/>
    <w:rsid w:val="009E0162"/>
    <w:rsid w:val="009E1E89"/>
    <w:rsid w:val="009E36A4"/>
    <w:rsid w:val="009E4932"/>
    <w:rsid w:val="009E4BCF"/>
    <w:rsid w:val="009E719E"/>
    <w:rsid w:val="009E7C6A"/>
    <w:rsid w:val="009E7E83"/>
    <w:rsid w:val="009E7EB4"/>
    <w:rsid w:val="009F270A"/>
    <w:rsid w:val="009F3D53"/>
    <w:rsid w:val="009F64F7"/>
    <w:rsid w:val="00A00B85"/>
    <w:rsid w:val="00A05759"/>
    <w:rsid w:val="00A10C92"/>
    <w:rsid w:val="00A116F5"/>
    <w:rsid w:val="00A13446"/>
    <w:rsid w:val="00A179AC"/>
    <w:rsid w:val="00A22CA5"/>
    <w:rsid w:val="00A23122"/>
    <w:rsid w:val="00A23F60"/>
    <w:rsid w:val="00A25817"/>
    <w:rsid w:val="00A26C53"/>
    <w:rsid w:val="00A272A4"/>
    <w:rsid w:val="00A27D97"/>
    <w:rsid w:val="00A319A2"/>
    <w:rsid w:val="00A36076"/>
    <w:rsid w:val="00A370D7"/>
    <w:rsid w:val="00A37DB8"/>
    <w:rsid w:val="00A4076E"/>
    <w:rsid w:val="00A407FE"/>
    <w:rsid w:val="00A4170D"/>
    <w:rsid w:val="00A41EC9"/>
    <w:rsid w:val="00A430B6"/>
    <w:rsid w:val="00A447E5"/>
    <w:rsid w:val="00A44DE8"/>
    <w:rsid w:val="00A45E58"/>
    <w:rsid w:val="00A4632A"/>
    <w:rsid w:val="00A47A97"/>
    <w:rsid w:val="00A47B51"/>
    <w:rsid w:val="00A50037"/>
    <w:rsid w:val="00A532B8"/>
    <w:rsid w:val="00A54538"/>
    <w:rsid w:val="00A562BD"/>
    <w:rsid w:val="00A563E6"/>
    <w:rsid w:val="00A578F4"/>
    <w:rsid w:val="00A61F79"/>
    <w:rsid w:val="00A63B31"/>
    <w:rsid w:val="00A65BC8"/>
    <w:rsid w:val="00A65E36"/>
    <w:rsid w:val="00A66480"/>
    <w:rsid w:val="00A6787F"/>
    <w:rsid w:val="00A71037"/>
    <w:rsid w:val="00A71410"/>
    <w:rsid w:val="00A73548"/>
    <w:rsid w:val="00A75399"/>
    <w:rsid w:val="00A7621D"/>
    <w:rsid w:val="00A8061B"/>
    <w:rsid w:val="00A81210"/>
    <w:rsid w:val="00A839A0"/>
    <w:rsid w:val="00A853C3"/>
    <w:rsid w:val="00A858CF"/>
    <w:rsid w:val="00A862E0"/>
    <w:rsid w:val="00A86FCB"/>
    <w:rsid w:val="00A90162"/>
    <w:rsid w:val="00A925A4"/>
    <w:rsid w:val="00A92C99"/>
    <w:rsid w:val="00A93CD3"/>
    <w:rsid w:val="00A9465B"/>
    <w:rsid w:val="00A94DC8"/>
    <w:rsid w:val="00A95D26"/>
    <w:rsid w:val="00A963B1"/>
    <w:rsid w:val="00A97C1D"/>
    <w:rsid w:val="00AA28E8"/>
    <w:rsid w:val="00AA37A9"/>
    <w:rsid w:val="00AA510E"/>
    <w:rsid w:val="00AA6818"/>
    <w:rsid w:val="00AA77F7"/>
    <w:rsid w:val="00AB1DB8"/>
    <w:rsid w:val="00AB4B87"/>
    <w:rsid w:val="00AC0FD8"/>
    <w:rsid w:val="00AC272E"/>
    <w:rsid w:val="00AC2D64"/>
    <w:rsid w:val="00AC2EDD"/>
    <w:rsid w:val="00AC538A"/>
    <w:rsid w:val="00AC5890"/>
    <w:rsid w:val="00AD0939"/>
    <w:rsid w:val="00AE00AB"/>
    <w:rsid w:val="00AE00BF"/>
    <w:rsid w:val="00AE02BA"/>
    <w:rsid w:val="00AE4CD1"/>
    <w:rsid w:val="00AE5E53"/>
    <w:rsid w:val="00AE6B8F"/>
    <w:rsid w:val="00AF06E7"/>
    <w:rsid w:val="00AF0ABB"/>
    <w:rsid w:val="00AF1C9E"/>
    <w:rsid w:val="00AF2ACA"/>
    <w:rsid w:val="00AF386C"/>
    <w:rsid w:val="00AF5A45"/>
    <w:rsid w:val="00AF7BA3"/>
    <w:rsid w:val="00B007FB"/>
    <w:rsid w:val="00B02958"/>
    <w:rsid w:val="00B02B23"/>
    <w:rsid w:val="00B033FE"/>
    <w:rsid w:val="00B037D1"/>
    <w:rsid w:val="00B043A2"/>
    <w:rsid w:val="00B072B1"/>
    <w:rsid w:val="00B10D7A"/>
    <w:rsid w:val="00B14013"/>
    <w:rsid w:val="00B14F83"/>
    <w:rsid w:val="00B1548B"/>
    <w:rsid w:val="00B1613A"/>
    <w:rsid w:val="00B16AF0"/>
    <w:rsid w:val="00B172B8"/>
    <w:rsid w:val="00B174ED"/>
    <w:rsid w:val="00B17537"/>
    <w:rsid w:val="00B20639"/>
    <w:rsid w:val="00B20FDB"/>
    <w:rsid w:val="00B221B0"/>
    <w:rsid w:val="00B23135"/>
    <w:rsid w:val="00B243CC"/>
    <w:rsid w:val="00B2459E"/>
    <w:rsid w:val="00B262A0"/>
    <w:rsid w:val="00B26B60"/>
    <w:rsid w:val="00B276C4"/>
    <w:rsid w:val="00B27963"/>
    <w:rsid w:val="00B3054D"/>
    <w:rsid w:val="00B306C0"/>
    <w:rsid w:val="00B3080F"/>
    <w:rsid w:val="00B339F8"/>
    <w:rsid w:val="00B35507"/>
    <w:rsid w:val="00B36290"/>
    <w:rsid w:val="00B403F2"/>
    <w:rsid w:val="00B408F1"/>
    <w:rsid w:val="00B42776"/>
    <w:rsid w:val="00B44151"/>
    <w:rsid w:val="00B4531F"/>
    <w:rsid w:val="00B52193"/>
    <w:rsid w:val="00B54A6D"/>
    <w:rsid w:val="00B55072"/>
    <w:rsid w:val="00B5601E"/>
    <w:rsid w:val="00B561AB"/>
    <w:rsid w:val="00B6088E"/>
    <w:rsid w:val="00B60934"/>
    <w:rsid w:val="00B60B84"/>
    <w:rsid w:val="00B61750"/>
    <w:rsid w:val="00B62076"/>
    <w:rsid w:val="00B62C16"/>
    <w:rsid w:val="00B64350"/>
    <w:rsid w:val="00B651C7"/>
    <w:rsid w:val="00B7223B"/>
    <w:rsid w:val="00B75102"/>
    <w:rsid w:val="00B75990"/>
    <w:rsid w:val="00B776B4"/>
    <w:rsid w:val="00B779B8"/>
    <w:rsid w:val="00B8050E"/>
    <w:rsid w:val="00B818D0"/>
    <w:rsid w:val="00B81CD2"/>
    <w:rsid w:val="00B84549"/>
    <w:rsid w:val="00B876BE"/>
    <w:rsid w:val="00B91D06"/>
    <w:rsid w:val="00B95647"/>
    <w:rsid w:val="00B95AFD"/>
    <w:rsid w:val="00B95FAC"/>
    <w:rsid w:val="00B97129"/>
    <w:rsid w:val="00B97167"/>
    <w:rsid w:val="00B97689"/>
    <w:rsid w:val="00B9781A"/>
    <w:rsid w:val="00B978B3"/>
    <w:rsid w:val="00BA1D55"/>
    <w:rsid w:val="00BA33A8"/>
    <w:rsid w:val="00BA503E"/>
    <w:rsid w:val="00BA7A0C"/>
    <w:rsid w:val="00BB046F"/>
    <w:rsid w:val="00BB04C0"/>
    <w:rsid w:val="00BB2976"/>
    <w:rsid w:val="00BB33A3"/>
    <w:rsid w:val="00BB4B93"/>
    <w:rsid w:val="00BB55A5"/>
    <w:rsid w:val="00BB6AE8"/>
    <w:rsid w:val="00BB7F31"/>
    <w:rsid w:val="00BC15DF"/>
    <w:rsid w:val="00BC1F57"/>
    <w:rsid w:val="00BC4A92"/>
    <w:rsid w:val="00BC52F6"/>
    <w:rsid w:val="00BC5528"/>
    <w:rsid w:val="00BC7CCA"/>
    <w:rsid w:val="00BD101E"/>
    <w:rsid w:val="00BD1EF9"/>
    <w:rsid w:val="00BD225F"/>
    <w:rsid w:val="00BD2A45"/>
    <w:rsid w:val="00BD2C21"/>
    <w:rsid w:val="00BD506E"/>
    <w:rsid w:val="00BD61E3"/>
    <w:rsid w:val="00BD6296"/>
    <w:rsid w:val="00BD6437"/>
    <w:rsid w:val="00BD667A"/>
    <w:rsid w:val="00BD68A5"/>
    <w:rsid w:val="00BD7388"/>
    <w:rsid w:val="00BE0AE7"/>
    <w:rsid w:val="00BE0EFB"/>
    <w:rsid w:val="00BE2A6C"/>
    <w:rsid w:val="00BE2AFC"/>
    <w:rsid w:val="00BE3ACF"/>
    <w:rsid w:val="00BE3D55"/>
    <w:rsid w:val="00BE4673"/>
    <w:rsid w:val="00BE61BD"/>
    <w:rsid w:val="00BF194A"/>
    <w:rsid w:val="00BF271F"/>
    <w:rsid w:val="00BF2752"/>
    <w:rsid w:val="00BF2B16"/>
    <w:rsid w:val="00BF3E2D"/>
    <w:rsid w:val="00BF3E45"/>
    <w:rsid w:val="00BF49AF"/>
    <w:rsid w:val="00BF66D8"/>
    <w:rsid w:val="00BF6BFC"/>
    <w:rsid w:val="00BF6DCC"/>
    <w:rsid w:val="00C03719"/>
    <w:rsid w:val="00C05E46"/>
    <w:rsid w:val="00C1082E"/>
    <w:rsid w:val="00C12264"/>
    <w:rsid w:val="00C12442"/>
    <w:rsid w:val="00C13067"/>
    <w:rsid w:val="00C13E70"/>
    <w:rsid w:val="00C167C6"/>
    <w:rsid w:val="00C16E05"/>
    <w:rsid w:val="00C24AB9"/>
    <w:rsid w:val="00C2533A"/>
    <w:rsid w:val="00C30A75"/>
    <w:rsid w:val="00C30AB6"/>
    <w:rsid w:val="00C319BA"/>
    <w:rsid w:val="00C3260B"/>
    <w:rsid w:val="00C36D82"/>
    <w:rsid w:val="00C4286C"/>
    <w:rsid w:val="00C4613F"/>
    <w:rsid w:val="00C46EEF"/>
    <w:rsid w:val="00C531EF"/>
    <w:rsid w:val="00C542D3"/>
    <w:rsid w:val="00C54D7E"/>
    <w:rsid w:val="00C550B0"/>
    <w:rsid w:val="00C5646A"/>
    <w:rsid w:val="00C57550"/>
    <w:rsid w:val="00C57984"/>
    <w:rsid w:val="00C6046C"/>
    <w:rsid w:val="00C63E5A"/>
    <w:rsid w:val="00C6656F"/>
    <w:rsid w:val="00C66898"/>
    <w:rsid w:val="00C67379"/>
    <w:rsid w:val="00C70324"/>
    <w:rsid w:val="00C70802"/>
    <w:rsid w:val="00C7170E"/>
    <w:rsid w:val="00C7244E"/>
    <w:rsid w:val="00C72E25"/>
    <w:rsid w:val="00C7366C"/>
    <w:rsid w:val="00C74DE4"/>
    <w:rsid w:val="00C76FFE"/>
    <w:rsid w:val="00C8025F"/>
    <w:rsid w:val="00C81347"/>
    <w:rsid w:val="00C81E6E"/>
    <w:rsid w:val="00C81F96"/>
    <w:rsid w:val="00C82D64"/>
    <w:rsid w:val="00C830BE"/>
    <w:rsid w:val="00C86A9E"/>
    <w:rsid w:val="00C87034"/>
    <w:rsid w:val="00C90100"/>
    <w:rsid w:val="00C90308"/>
    <w:rsid w:val="00C90F66"/>
    <w:rsid w:val="00C952A4"/>
    <w:rsid w:val="00C96CCE"/>
    <w:rsid w:val="00CA1C3F"/>
    <w:rsid w:val="00CA2446"/>
    <w:rsid w:val="00CA45E0"/>
    <w:rsid w:val="00CA6230"/>
    <w:rsid w:val="00CA676E"/>
    <w:rsid w:val="00CB0780"/>
    <w:rsid w:val="00CB133E"/>
    <w:rsid w:val="00CB23AC"/>
    <w:rsid w:val="00CB262D"/>
    <w:rsid w:val="00CB6FBC"/>
    <w:rsid w:val="00CB7980"/>
    <w:rsid w:val="00CC146C"/>
    <w:rsid w:val="00CC16F9"/>
    <w:rsid w:val="00CC527D"/>
    <w:rsid w:val="00CC5B72"/>
    <w:rsid w:val="00CC7C3C"/>
    <w:rsid w:val="00CD0012"/>
    <w:rsid w:val="00CD1259"/>
    <w:rsid w:val="00CD12FF"/>
    <w:rsid w:val="00CD1656"/>
    <w:rsid w:val="00CD206F"/>
    <w:rsid w:val="00CD4375"/>
    <w:rsid w:val="00CD4D77"/>
    <w:rsid w:val="00CD7406"/>
    <w:rsid w:val="00CE4EC8"/>
    <w:rsid w:val="00CF11BB"/>
    <w:rsid w:val="00CF1C58"/>
    <w:rsid w:val="00CF2C92"/>
    <w:rsid w:val="00CF410A"/>
    <w:rsid w:val="00CF4CFF"/>
    <w:rsid w:val="00CF6507"/>
    <w:rsid w:val="00D03B09"/>
    <w:rsid w:val="00D0496B"/>
    <w:rsid w:val="00D109BA"/>
    <w:rsid w:val="00D160D4"/>
    <w:rsid w:val="00D163AF"/>
    <w:rsid w:val="00D17162"/>
    <w:rsid w:val="00D251A8"/>
    <w:rsid w:val="00D25620"/>
    <w:rsid w:val="00D27EE5"/>
    <w:rsid w:val="00D3440B"/>
    <w:rsid w:val="00D35045"/>
    <w:rsid w:val="00D37AB2"/>
    <w:rsid w:val="00D40D1D"/>
    <w:rsid w:val="00D416A1"/>
    <w:rsid w:val="00D42943"/>
    <w:rsid w:val="00D442A8"/>
    <w:rsid w:val="00D46A55"/>
    <w:rsid w:val="00D507FA"/>
    <w:rsid w:val="00D5206D"/>
    <w:rsid w:val="00D53130"/>
    <w:rsid w:val="00D53698"/>
    <w:rsid w:val="00D54019"/>
    <w:rsid w:val="00D55879"/>
    <w:rsid w:val="00D568D6"/>
    <w:rsid w:val="00D60638"/>
    <w:rsid w:val="00D61873"/>
    <w:rsid w:val="00D629F5"/>
    <w:rsid w:val="00D633D1"/>
    <w:rsid w:val="00D64AA6"/>
    <w:rsid w:val="00D64B84"/>
    <w:rsid w:val="00D67265"/>
    <w:rsid w:val="00D707DB"/>
    <w:rsid w:val="00D70E2D"/>
    <w:rsid w:val="00D712F5"/>
    <w:rsid w:val="00D7393F"/>
    <w:rsid w:val="00D74080"/>
    <w:rsid w:val="00D75290"/>
    <w:rsid w:val="00D7549C"/>
    <w:rsid w:val="00D75737"/>
    <w:rsid w:val="00D806FA"/>
    <w:rsid w:val="00D835DE"/>
    <w:rsid w:val="00D8432C"/>
    <w:rsid w:val="00D922E5"/>
    <w:rsid w:val="00D947D8"/>
    <w:rsid w:val="00D961F4"/>
    <w:rsid w:val="00D96FCA"/>
    <w:rsid w:val="00DA02D8"/>
    <w:rsid w:val="00DA16D5"/>
    <w:rsid w:val="00DA1F32"/>
    <w:rsid w:val="00DA2CF1"/>
    <w:rsid w:val="00DA30AC"/>
    <w:rsid w:val="00DA3377"/>
    <w:rsid w:val="00DA3822"/>
    <w:rsid w:val="00DA4C9D"/>
    <w:rsid w:val="00DA50A8"/>
    <w:rsid w:val="00DA50EF"/>
    <w:rsid w:val="00DA5587"/>
    <w:rsid w:val="00DA690C"/>
    <w:rsid w:val="00DA77A8"/>
    <w:rsid w:val="00DA78AD"/>
    <w:rsid w:val="00DB1FE7"/>
    <w:rsid w:val="00DB280F"/>
    <w:rsid w:val="00DB2D89"/>
    <w:rsid w:val="00DB3A4A"/>
    <w:rsid w:val="00DB3A8F"/>
    <w:rsid w:val="00DB5F4C"/>
    <w:rsid w:val="00DB6707"/>
    <w:rsid w:val="00DB6B00"/>
    <w:rsid w:val="00DC0DDF"/>
    <w:rsid w:val="00DC3B6F"/>
    <w:rsid w:val="00DC58F2"/>
    <w:rsid w:val="00DD098A"/>
    <w:rsid w:val="00DD0DF6"/>
    <w:rsid w:val="00DD34B6"/>
    <w:rsid w:val="00DD3EBA"/>
    <w:rsid w:val="00DD4A14"/>
    <w:rsid w:val="00DD52D4"/>
    <w:rsid w:val="00DD7611"/>
    <w:rsid w:val="00DE1981"/>
    <w:rsid w:val="00DE3728"/>
    <w:rsid w:val="00DE4719"/>
    <w:rsid w:val="00DE51E2"/>
    <w:rsid w:val="00DF0800"/>
    <w:rsid w:val="00DF0E8C"/>
    <w:rsid w:val="00DF145D"/>
    <w:rsid w:val="00DF5832"/>
    <w:rsid w:val="00DF73EB"/>
    <w:rsid w:val="00DF796A"/>
    <w:rsid w:val="00E0135F"/>
    <w:rsid w:val="00E014B5"/>
    <w:rsid w:val="00E01FC6"/>
    <w:rsid w:val="00E03379"/>
    <w:rsid w:val="00E04199"/>
    <w:rsid w:val="00E04F5C"/>
    <w:rsid w:val="00E052DB"/>
    <w:rsid w:val="00E066A2"/>
    <w:rsid w:val="00E101F1"/>
    <w:rsid w:val="00E150FA"/>
    <w:rsid w:val="00E17A5E"/>
    <w:rsid w:val="00E214FD"/>
    <w:rsid w:val="00E31721"/>
    <w:rsid w:val="00E31812"/>
    <w:rsid w:val="00E31B3B"/>
    <w:rsid w:val="00E33BFA"/>
    <w:rsid w:val="00E35404"/>
    <w:rsid w:val="00E35A52"/>
    <w:rsid w:val="00E36809"/>
    <w:rsid w:val="00E37EE0"/>
    <w:rsid w:val="00E4050E"/>
    <w:rsid w:val="00E449FB"/>
    <w:rsid w:val="00E44A86"/>
    <w:rsid w:val="00E44F00"/>
    <w:rsid w:val="00E45586"/>
    <w:rsid w:val="00E45847"/>
    <w:rsid w:val="00E479A5"/>
    <w:rsid w:val="00E503D8"/>
    <w:rsid w:val="00E505F0"/>
    <w:rsid w:val="00E50C9C"/>
    <w:rsid w:val="00E51408"/>
    <w:rsid w:val="00E533F8"/>
    <w:rsid w:val="00E544AA"/>
    <w:rsid w:val="00E550B1"/>
    <w:rsid w:val="00E559B1"/>
    <w:rsid w:val="00E56676"/>
    <w:rsid w:val="00E56EAC"/>
    <w:rsid w:val="00E5758D"/>
    <w:rsid w:val="00E57A55"/>
    <w:rsid w:val="00E600FD"/>
    <w:rsid w:val="00E61317"/>
    <w:rsid w:val="00E61440"/>
    <w:rsid w:val="00E61D68"/>
    <w:rsid w:val="00E62008"/>
    <w:rsid w:val="00E64BFF"/>
    <w:rsid w:val="00E65763"/>
    <w:rsid w:val="00E658D3"/>
    <w:rsid w:val="00E660ED"/>
    <w:rsid w:val="00E668D5"/>
    <w:rsid w:val="00E66D3B"/>
    <w:rsid w:val="00E72642"/>
    <w:rsid w:val="00E765D2"/>
    <w:rsid w:val="00E8085D"/>
    <w:rsid w:val="00E808D9"/>
    <w:rsid w:val="00E80A4A"/>
    <w:rsid w:val="00E83238"/>
    <w:rsid w:val="00E834B8"/>
    <w:rsid w:val="00E83935"/>
    <w:rsid w:val="00E849FF"/>
    <w:rsid w:val="00E85F6A"/>
    <w:rsid w:val="00E86520"/>
    <w:rsid w:val="00E86EC9"/>
    <w:rsid w:val="00E93B36"/>
    <w:rsid w:val="00E9486E"/>
    <w:rsid w:val="00E95D59"/>
    <w:rsid w:val="00E96A79"/>
    <w:rsid w:val="00EA2191"/>
    <w:rsid w:val="00EA2486"/>
    <w:rsid w:val="00EA2673"/>
    <w:rsid w:val="00EA29AF"/>
    <w:rsid w:val="00EA2CC0"/>
    <w:rsid w:val="00EA4150"/>
    <w:rsid w:val="00EA467A"/>
    <w:rsid w:val="00EA5D90"/>
    <w:rsid w:val="00EA728D"/>
    <w:rsid w:val="00EA739F"/>
    <w:rsid w:val="00EB171B"/>
    <w:rsid w:val="00EB1E60"/>
    <w:rsid w:val="00EB23E4"/>
    <w:rsid w:val="00EB3479"/>
    <w:rsid w:val="00EB5B08"/>
    <w:rsid w:val="00EC0444"/>
    <w:rsid w:val="00EC0599"/>
    <w:rsid w:val="00EC0E71"/>
    <w:rsid w:val="00EC25C5"/>
    <w:rsid w:val="00EC4274"/>
    <w:rsid w:val="00EC7736"/>
    <w:rsid w:val="00ED0738"/>
    <w:rsid w:val="00ED306B"/>
    <w:rsid w:val="00ED4A07"/>
    <w:rsid w:val="00ED4EC9"/>
    <w:rsid w:val="00ED63FD"/>
    <w:rsid w:val="00ED6769"/>
    <w:rsid w:val="00EE0FAF"/>
    <w:rsid w:val="00EE233F"/>
    <w:rsid w:val="00EE2443"/>
    <w:rsid w:val="00EE316C"/>
    <w:rsid w:val="00EE41D8"/>
    <w:rsid w:val="00EE4204"/>
    <w:rsid w:val="00EE4578"/>
    <w:rsid w:val="00EF0431"/>
    <w:rsid w:val="00EF1F70"/>
    <w:rsid w:val="00EF241B"/>
    <w:rsid w:val="00EF5C63"/>
    <w:rsid w:val="00EF677F"/>
    <w:rsid w:val="00EF6E2A"/>
    <w:rsid w:val="00F00C95"/>
    <w:rsid w:val="00F02D70"/>
    <w:rsid w:val="00F03352"/>
    <w:rsid w:val="00F0349E"/>
    <w:rsid w:val="00F04E26"/>
    <w:rsid w:val="00F06396"/>
    <w:rsid w:val="00F07AFA"/>
    <w:rsid w:val="00F11863"/>
    <w:rsid w:val="00F13D31"/>
    <w:rsid w:val="00F13EC5"/>
    <w:rsid w:val="00F175D9"/>
    <w:rsid w:val="00F178B4"/>
    <w:rsid w:val="00F20BD7"/>
    <w:rsid w:val="00F21745"/>
    <w:rsid w:val="00F21F17"/>
    <w:rsid w:val="00F22F33"/>
    <w:rsid w:val="00F24415"/>
    <w:rsid w:val="00F24AFD"/>
    <w:rsid w:val="00F24B91"/>
    <w:rsid w:val="00F25C82"/>
    <w:rsid w:val="00F26D70"/>
    <w:rsid w:val="00F325DA"/>
    <w:rsid w:val="00F334B6"/>
    <w:rsid w:val="00F35D99"/>
    <w:rsid w:val="00F36D27"/>
    <w:rsid w:val="00F416CB"/>
    <w:rsid w:val="00F423B4"/>
    <w:rsid w:val="00F42A53"/>
    <w:rsid w:val="00F45D58"/>
    <w:rsid w:val="00F46D9F"/>
    <w:rsid w:val="00F50B6C"/>
    <w:rsid w:val="00F512C3"/>
    <w:rsid w:val="00F515EB"/>
    <w:rsid w:val="00F51BBE"/>
    <w:rsid w:val="00F53251"/>
    <w:rsid w:val="00F54985"/>
    <w:rsid w:val="00F54B2E"/>
    <w:rsid w:val="00F55F99"/>
    <w:rsid w:val="00F608AB"/>
    <w:rsid w:val="00F649CC"/>
    <w:rsid w:val="00F678C0"/>
    <w:rsid w:val="00F70C05"/>
    <w:rsid w:val="00F70E68"/>
    <w:rsid w:val="00F721A0"/>
    <w:rsid w:val="00F73205"/>
    <w:rsid w:val="00F75C86"/>
    <w:rsid w:val="00F76181"/>
    <w:rsid w:val="00F778B9"/>
    <w:rsid w:val="00F82E4A"/>
    <w:rsid w:val="00F84AE4"/>
    <w:rsid w:val="00F8547F"/>
    <w:rsid w:val="00F86579"/>
    <w:rsid w:val="00F86791"/>
    <w:rsid w:val="00F87E22"/>
    <w:rsid w:val="00F90D97"/>
    <w:rsid w:val="00F92060"/>
    <w:rsid w:val="00F92FED"/>
    <w:rsid w:val="00F96129"/>
    <w:rsid w:val="00F9622A"/>
    <w:rsid w:val="00F97360"/>
    <w:rsid w:val="00FA126A"/>
    <w:rsid w:val="00FA1CF0"/>
    <w:rsid w:val="00FA3C05"/>
    <w:rsid w:val="00FA3FA9"/>
    <w:rsid w:val="00FA687E"/>
    <w:rsid w:val="00FA6D69"/>
    <w:rsid w:val="00FA79E8"/>
    <w:rsid w:val="00FB1CF7"/>
    <w:rsid w:val="00FB24E3"/>
    <w:rsid w:val="00FB3261"/>
    <w:rsid w:val="00FB3417"/>
    <w:rsid w:val="00FB42AE"/>
    <w:rsid w:val="00FB5FC0"/>
    <w:rsid w:val="00FC211B"/>
    <w:rsid w:val="00FD02B8"/>
    <w:rsid w:val="00FD0AE2"/>
    <w:rsid w:val="00FD1F27"/>
    <w:rsid w:val="00FD72E0"/>
    <w:rsid w:val="00FD7D19"/>
    <w:rsid w:val="00FE2951"/>
    <w:rsid w:val="00FE3A1A"/>
    <w:rsid w:val="00FE575D"/>
    <w:rsid w:val="00FE5A06"/>
    <w:rsid w:val="00FE679E"/>
    <w:rsid w:val="00FE7BD6"/>
    <w:rsid w:val="00FF048B"/>
    <w:rsid w:val="00FF0E70"/>
    <w:rsid w:val="00FF1131"/>
    <w:rsid w:val="00FF1BEA"/>
    <w:rsid w:val="00FF23A1"/>
    <w:rsid w:val="00FF42AE"/>
    <w:rsid w:val="00FF45EF"/>
    <w:rsid w:val="00FF61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3F2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F649CC"/>
    <w:pPr>
      <w:widowControl w:val="0"/>
      <w:ind w:firstLineChars="200" w:firstLine="200"/>
      <w:jc w:val="both"/>
    </w:pPr>
    <w:rPr>
      <w:kern w:val="2"/>
      <w:sz w:val="28"/>
      <w:szCs w:val="24"/>
    </w:rPr>
  </w:style>
  <w:style w:type="paragraph" w:styleId="1">
    <w:name w:val="heading 1"/>
    <w:basedOn w:val="a"/>
    <w:next w:val="a"/>
    <w:link w:val="10"/>
    <w:rsid w:val="00987222"/>
    <w:pPr>
      <w:keepNext/>
      <w:keepLines/>
      <w:spacing w:before="100" w:beforeAutospacing="1" w:after="100" w:afterAutospacing="1"/>
      <w:ind w:firstLineChars="0" w:firstLine="0"/>
      <w:jc w:val="left"/>
      <w:outlineLvl w:val="0"/>
    </w:pPr>
    <w:rPr>
      <w:b/>
      <w:bCs/>
      <w:kern w:val="44"/>
      <w:sz w:val="30"/>
      <w:szCs w:val="44"/>
    </w:rPr>
  </w:style>
  <w:style w:type="paragraph" w:styleId="5">
    <w:name w:val="heading 5"/>
    <w:basedOn w:val="a"/>
    <w:next w:val="a"/>
    <w:link w:val="50"/>
    <w:rsid w:val="00563037"/>
    <w:pPr>
      <w:keepNext/>
      <w:keepLines/>
      <w:spacing w:before="280" w:after="290" w:line="376" w:lineRule="auto"/>
      <w:ind w:firstLineChars="0" w:firstLine="0"/>
      <w:outlineLvl w:val="4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653A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765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7"/>
    <w:uiPriority w:val="99"/>
    <w:rsid w:val="00765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Document Map"/>
    <w:basedOn w:val="a"/>
    <w:link w:val="a9"/>
    <w:rsid w:val="00707896"/>
    <w:rPr>
      <w:rFonts w:ascii="宋体"/>
      <w:sz w:val="18"/>
      <w:szCs w:val="18"/>
    </w:rPr>
  </w:style>
  <w:style w:type="character" w:customStyle="1" w:styleId="a9">
    <w:name w:val="文档结构图 字符"/>
    <w:link w:val="a8"/>
    <w:rsid w:val="00707896"/>
    <w:rPr>
      <w:rFonts w:ascii="宋体"/>
      <w:kern w:val="2"/>
      <w:sz w:val="18"/>
      <w:szCs w:val="18"/>
    </w:rPr>
  </w:style>
  <w:style w:type="paragraph" w:styleId="aa">
    <w:name w:val="Balloon Text"/>
    <w:basedOn w:val="a"/>
    <w:link w:val="ab"/>
    <w:rsid w:val="00A8061B"/>
    <w:rPr>
      <w:sz w:val="18"/>
      <w:szCs w:val="18"/>
    </w:rPr>
  </w:style>
  <w:style w:type="character" w:customStyle="1" w:styleId="ab">
    <w:name w:val="批注框文本 字符"/>
    <w:basedOn w:val="a0"/>
    <w:link w:val="aa"/>
    <w:rsid w:val="00A8061B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CF6507"/>
    <w:pPr>
      <w:tabs>
        <w:tab w:val="right" w:leader="dot" w:pos="9344"/>
      </w:tabs>
      <w:spacing w:line="560" w:lineRule="exact"/>
      <w:ind w:firstLineChars="0" w:firstLine="0"/>
      <w:jc w:val="left"/>
    </w:pPr>
    <w:rPr>
      <w:rFonts w:eastAsia="仿宋_GB2312"/>
      <w:noProof/>
      <w:sz w:val="24"/>
      <w:szCs w:val="36"/>
    </w:rPr>
  </w:style>
  <w:style w:type="paragraph" w:styleId="TOC2">
    <w:name w:val="toc 2"/>
    <w:basedOn w:val="a"/>
    <w:next w:val="a"/>
    <w:autoRedefine/>
    <w:uiPriority w:val="39"/>
    <w:rsid w:val="00CF6507"/>
    <w:pPr>
      <w:tabs>
        <w:tab w:val="right" w:leader="dot" w:pos="9344"/>
      </w:tabs>
      <w:spacing w:line="560" w:lineRule="exact"/>
      <w:ind w:left="284" w:firstLineChars="0" w:firstLine="0"/>
      <w:jc w:val="left"/>
    </w:pPr>
    <w:rPr>
      <w:rFonts w:eastAsia="仿宋_GB2312"/>
      <w:sz w:val="24"/>
    </w:rPr>
  </w:style>
  <w:style w:type="character" w:styleId="ac">
    <w:name w:val="Hyperlink"/>
    <w:basedOn w:val="a0"/>
    <w:uiPriority w:val="99"/>
    <w:rsid w:val="008F4887"/>
    <w:rPr>
      <w:color w:val="0000FF"/>
      <w:u w:val="single"/>
    </w:rPr>
  </w:style>
  <w:style w:type="character" w:customStyle="1" w:styleId="10">
    <w:name w:val="标题 1 字符"/>
    <w:basedOn w:val="a0"/>
    <w:link w:val="1"/>
    <w:rsid w:val="00987222"/>
    <w:rPr>
      <w:b/>
      <w:bCs/>
      <w:kern w:val="44"/>
      <w:sz w:val="30"/>
      <w:szCs w:val="44"/>
    </w:rPr>
  </w:style>
  <w:style w:type="character" w:customStyle="1" w:styleId="a5">
    <w:name w:val="页眉 字符"/>
    <w:basedOn w:val="a0"/>
    <w:link w:val="a4"/>
    <w:uiPriority w:val="99"/>
    <w:rsid w:val="00B55072"/>
    <w:rPr>
      <w:kern w:val="2"/>
      <w:sz w:val="18"/>
      <w:szCs w:val="18"/>
    </w:rPr>
  </w:style>
  <w:style w:type="character" w:customStyle="1" w:styleId="50">
    <w:name w:val="标题 5 字符"/>
    <w:basedOn w:val="a0"/>
    <w:link w:val="5"/>
    <w:rsid w:val="00563037"/>
    <w:rPr>
      <w:b/>
      <w:bCs/>
      <w:kern w:val="2"/>
      <w:sz w:val="28"/>
      <w:szCs w:val="28"/>
    </w:rPr>
  </w:style>
  <w:style w:type="paragraph" w:customStyle="1" w:styleId="G000">
    <w:name w:val="G000 正文文本"/>
    <w:link w:val="G000Char"/>
    <w:qFormat/>
    <w:rsid w:val="00EC7736"/>
    <w:pPr>
      <w:spacing w:line="560" w:lineRule="exact"/>
      <w:ind w:firstLineChars="200" w:firstLine="200"/>
    </w:pPr>
    <w:rPr>
      <w:rFonts w:eastAsia="仿宋"/>
      <w:kern w:val="2"/>
      <w:sz w:val="28"/>
      <w:szCs w:val="24"/>
    </w:rPr>
  </w:style>
  <w:style w:type="character" w:styleId="ad">
    <w:name w:val="FollowedHyperlink"/>
    <w:basedOn w:val="a0"/>
    <w:rsid w:val="00D37AB2"/>
    <w:rPr>
      <w:color w:val="800080"/>
      <w:u w:val="single"/>
    </w:rPr>
  </w:style>
  <w:style w:type="paragraph" w:customStyle="1" w:styleId="F002">
    <w:name w:val="F002 页眉"/>
    <w:rsid w:val="00FE3A1A"/>
    <w:pPr>
      <w:pBdr>
        <w:bottom w:val="double" w:sz="4" w:space="1" w:color="auto"/>
      </w:pBdr>
      <w:tabs>
        <w:tab w:val="left" w:pos="284"/>
        <w:tab w:val="right" w:pos="9214"/>
      </w:tabs>
      <w:ind w:leftChars="100" w:left="280" w:rightChars="100" w:right="280"/>
      <w:jc w:val="center"/>
    </w:pPr>
    <w:rPr>
      <w:rFonts w:eastAsia="微软雅黑"/>
      <w:kern w:val="2"/>
      <w:sz w:val="21"/>
      <w:szCs w:val="21"/>
    </w:rPr>
  </w:style>
  <w:style w:type="paragraph" w:customStyle="1" w:styleId="G001">
    <w:name w:val="G001 一级标题"/>
    <w:qFormat/>
    <w:rsid w:val="00564E53"/>
    <w:pPr>
      <w:numPr>
        <w:numId w:val="14"/>
      </w:numPr>
      <w:spacing w:line="640" w:lineRule="exact"/>
      <w:outlineLvl w:val="0"/>
    </w:pPr>
    <w:rPr>
      <w:rFonts w:eastAsia="黑体"/>
      <w:kern w:val="2"/>
      <w:sz w:val="32"/>
      <w:szCs w:val="32"/>
    </w:rPr>
  </w:style>
  <w:style w:type="paragraph" w:customStyle="1" w:styleId="F001">
    <w:name w:val="F001 文档名称"/>
    <w:basedOn w:val="a"/>
    <w:rsid w:val="00350734"/>
    <w:pPr>
      <w:widowControl/>
      <w:spacing w:beforeLines="50" w:before="50" w:afterLines="100" w:after="100"/>
      <w:ind w:firstLineChars="0" w:firstLine="0"/>
      <w:jc w:val="center"/>
    </w:pPr>
    <w:rPr>
      <w:rFonts w:eastAsia="黑体" w:cs="宋体"/>
      <w:sz w:val="44"/>
      <w:szCs w:val="20"/>
    </w:rPr>
  </w:style>
  <w:style w:type="paragraph" w:customStyle="1" w:styleId="G002">
    <w:name w:val="G002 二级标题"/>
    <w:qFormat/>
    <w:rsid w:val="00564E53"/>
    <w:pPr>
      <w:numPr>
        <w:ilvl w:val="1"/>
        <w:numId w:val="14"/>
      </w:numPr>
      <w:spacing w:line="640" w:lineRule="exact"/>
      <w:ind w:left="0"/>
      <w:outlineLvl w:val="1"/>
    </w:pPr>
    <w:rPr>
      <w:rFonts w:eastAsia="黑体"/>
      <w:kern w:val="2"/>
      <w:sz w:val="30"/>
      <w:szCs w:val="30"/>
    </w:rPr>
  </w:style>
  <w:style w:type="paragraph" w:customStyle="1" w:styleId="G003">
    <w:name w:val="G003 三级标题"/>
    <w:qFormat/>
    <w:rsid w:val="00564E53"/>
    <w:pPr>
      <w:numPr>
        <w:ilvl w:val="2"/>
        <w:numId w:val="14"/>
      </w:numPr>
      <w:spacing w:line="640" w:lineRule="exact"/>
      <w:ind w:left="0"/>
      <w:outlineLvl w:val="2"/>
    </w:pPr>
    <w:rPr>
      <w:rFonts w:eastAsia="黑体"/>
      <w:kern w:val="2"/>
      <w:sz w:val="28"/>
      <w:szCs w:val="28"/>
    </w:rPr>
  </w:style>
  <w:style w:type="paragraph" w:customStyle="1" w:styleId="G004">
    <w:name w:val="G004 四级标题"/>
    <w:rsid w:val="00FE3A1A"/>
    <w:pPr>
      <w:numPr>
        <w:ilvl w:val="3"/>
        <w:numId w:val="14"/>
      </w:numPr>
      <w:spacing w:line="640" w:lineRule="exact"/>
      <w:ind w:left="0"/>
      <w:outlineLvl w:val="3"/>
    </w:pPr>
    <w:rPr>
      <w:rFonts w:eastAsia="黑体"/>
      <w:kern w:val="2"/>
      <w:sz w:val="28"/>
      <w:szCs w:val="28"/>
    </w:rPr>
  </w:style>
  <w:style w:type="paragraph" w:customStyle="1" w:styleId="G005">
    <w:name w:val="G005 五级标题"/>
    <w:rsid w:val="00FE3A1A"/>
    <w:pPr>
      <w:numPr>
        <w:ilvl w:val="4"/>
        <w:numId w:val="14"/>
      </w:numPr>
      <w:spacing w:line="640" w:lineRule="exact"/>
      <w:ind w:left="0"/>
      <w:outlineLvl w:val="4"/>
    </w:pPr>
    <w:rPr>
      <w:rFonts w:eastAsia="黑体"/>
      <w:kern w:val="2"/>
      <w:sz w:val="28"/>
      <w:szCs w:val="28"/>
    </w:rPr>
  </w:style>
  <w:style w:type="paragraph" w:customStyle="1" w:styleId="G006">
    <w:name w:val="G006 六级标题"/>
    <w:rsid w:val="00FE3A1A"/>
    <w:pPr>
      <w:numPr>
        <w:ilvl w:val="5"/>
        <w:numId w:val="14"/>
      </w:numPr>
      <w:spacing w:line="640" w:lineRule="exact"/>
      <w:ind w:left="0"/>
      <w:outlineLvl w:val="5"/>
    </w:pPr>
    <w:rPr>
      <w:rFonts w:eastAsia="黑体"/>
      <w:kern w:val="2"/>
      <w:sz w:val="28"/>
      <w:szCs w:val="28"/>
    </w:rPr>
  </w:style>
  <w:style w:type="paragraph" w:customStyle="1" w:styleId="G007">
    <w:name w:val="G007 七级标题"/>
    <w:rsid w:val="00FE3A1A"/>
    <w:pPr>
      <w:numPr>
        <w:ilvl w:val="6"/>
        <w:numId w:val="14"/>
      </w:numPr>
      <w:spacing w:line="640" w:lineRule="exact"/>
      <w:ind w:left="0" w:firstLine="6"/>
      <w:outlineLvl w:val="6"/>
    </w:pPr>
    <w:rPr>
      <w:rFonts w:eastAsia="黑体"/>
      <w:kern w:val="2"/>
      <w:sz w:val="28"/>
      <w:szCs w:val="28"/>
    </w:rPr>
  </w:style>
  <w:style w:type="paragraph" w:customStyle="1" w:styleId="G008">
    <w:name w:val="G008 八级标题"/>
    <w:rsid w:val="00FE3A1A"/>
    <w:pPr>
      <w:numPr>
        <w:ilvl w:val="7"/>
        <w:numId w:val="14"/>
      </w:numPr>
      <w:spacing w:line="640" w:lineRule="exact"/>
      <w:ind w:left="0" w:firstLine="6"/>
      <w:outlineLvl w:val="7"/>
    </w:pPr>
    <w:rPr>
      <w:rFonts w:eastAsia="黑体"/>
      <w:kern w:val="2"/>
      <w:sz w:val="28"/>
      <w:szCs w:val="28"/>
    </w:rPr>
  </w:style>
  <w:style w:type="paragraph" w:customStyle="1" w:styleId="G009">
    <w:name w:val="G009 九级标题"/>
    <w:rsid w:val="00FE3A1A"/>
    <w:pPr>
      <w:numPr>
        <w:ilvl w:val="8"/>
        <w:numId w:val="14"/>
      </w:numPr>
      <w:spacing w:line="640" w:lineRule="exact"/>
      <w:ind w:left="0" w:firstLine="6"/>
      <w:outlineLvl w:val="8"/>
    </w:pPr>
    <w:rPr>
      <w:rFonts w:eastAsia="黑体"/>
      <w:kern w:val="2"/>
      <w:sz w:val="28"/>
      <w:szCs w:val="28"/>
    </w:rPr>
  </w:style>
  <w:style w:type="numbering" w:customStyle="1" w:styleId="SSM001">
    <w:name w:val="SSM多级编号001"/>
    <w:uiPriority w:val="99"/>
    <w:rsid w:val="000F49D8"/>
    <w:pPr>
      <w:numPr>
        <w:numId w:val="23"/>
      </w:numPr>
    </w:pPr>
  </w:style>
  <w:style w:type="character" w:customStyle="1" w:styleId="a7">
    <w:name w:val="页脚 字符"/>
    <w:basedOn w:val="a0"/>
    <w:link w:val="a6"/>
    <w:uiPriority w:val="99"/>
    <w:rsid w:val="00A4632A"/>
    <w:rPr>
      <w:kern w:val="2"/>
      <w:sz w:val="18"/>
      <w:szCs w:val="18"/>
    </w:rPr>
  </w:style>
  <w:style w:type="paragraph" w:customStyle="1" w:styleId="F003">
    <w:name w:val="F003 报告结尾"/>
    <w:rsid w:val="00EC7736"/>
    <w:pPr>
      <w:spacing w:beforeLines="100"/>
      <w:ind w:rightChars="200" w:right="200"/>
      <w:jc w:val="right"/>
    </w:pPr>
    <w:rPr>
      <w:rFonts w:eastAsia="仿宋"/>
      <w:kern w:val="2"/>
      <w:sz w:val="24"/>
      <w:szCs w:val="24"/>
    </w:rPr>
  </w:style>
  <w:style w:type="paragraph" w:customStyle="1" w:styleId="G011">
    <w:name w:val="G011 一级子标题"/>
    <w:qFormat/>
    <w:rsid w:val="00CF6507"/>
    <w:pPr>
      <w:numPr>
        <w:numId w:val="27"/>
      </w:numPr>
      <w:spacing w:beforeLines="20" w:before="20" w:line="560" w:lineRule="exact"/>
      <w:ind w:left="902"/>
    </w:pPr>
    <w:rPr>
      <w:rFonts w:eastAsia="仿宋_GB2312"/>
      <w:kern w:val="2"/>
      <w:sz w:val="28"/>
      <w:szCs w:val="24"/>
    </w:rPr>
  </w:style>
  <w:style w:type="paragraph" w:customStyle="1" w:styleId="F004">
    <w:name w:val="F004 嵌入式图片格式"/>
    <w:qFormat/>
    <w:rsid w:val="00274A48"/>
    <w:pPr>
      <w:spacing w:beforeLines="50" w:before="50"/>
      <w:jc w:val="center"/>
    </w:pPr>
    <w:rPr>
      <w:rFonts w:eastAsia="仿宋"/>
      <w:kern w:val="2"/>
      <w:sz w:val="24"/>
      <w:szCs w:val="24"/>
    </w:rPr>
  </w:style>
  <w:style w:type="paragraph" w:customStyle="1" w:styleId="F005">
    <w:name w:val="F005 嵌入式图片注释"/>
    <w:rsid w:val="00EC7736"/>
    <w:pPr>
      <w:spacing w:afterLines="50" w:line="400" w:lineRule="exact"/>
    </w:pPr>
    <w:rPr>
      <w:rFonts w:eastAsia="仿宋"/>
      <w:kern w:val="2"/>
      <w:sz w:val="21"/>
      <w:szCs w:val="24"/>
    </w:rPr>
  </w:style>
  <w:style w:type="paragraph" w:styleId="TOC3">
    <w:name w:val="toc 3"/>
    <w:basedOn w:val="TOC1"/>
    <w:next w:val="a"/>
    <w:autoRedefine/>
    <w:rsid w:val="00FE3A1A"/>
    <w:pPr>
      <w:ind w:left="567"/>
    </w:pPr>
  </w:style>
  <w:style w:type="paragraph" w:styleId="TOC4">
    <w:name w:val="toc 4"/>
    <w:basedOn w:val="TOC3"/>
    <w:next w:val="a"/>
    <w:autoRedefine/>
    <w:rsid w:val="00F649CC"/>
    <w:pPr>
      <w:ind w:left="851"/>
    </w:pPr>
  </w:style>
  <w:style w:type="paragraph" w:styleId="TOC5">
    <w:name w:val="toc 5"/>
    <w:basedOn w:val="TOC4"/>
    <w:next w:val="a"/>
    <w:autoRedefine/>
    <w:rsid w:val="00F649CC"/>
    <w:pPr>
      <w:ind w:left="1134"/>
    </w:pPr>
  </w:style>
  <w:style w:type="paragraph" w:styleId="TOC6">
    <w:name w:val="toc 6"/>
    <w:basedOn w:val="TOC5"/>
    <w:next w:val="a"/>
    <w:autoRedefine/>
    <w:rsid w:val="00F649CC"/>
    <w:pPr>
      <w:ind w:left="1418"/>
    </w:pPr>
  </w:style>
  <w:style w:type="paragraph" w:styleId="TOC7">
    <w:name w:val="toc 7"/>
    <w:basedOn w:val="TOC6"/>
    <w:next w:val="a"/>
    <w:autoRedefine/>
    <w:rsid w:val="00F649CC"/>
    <w:pPr>
      <w:ind w:left="1701"/>
    </w:pPr>
  </w:style>
  <w:style w:type="paragraph" w:styleId="TOC8">
    <w:name w:val="toc 8"/>
    <w:basedOn w:val="TOC7"/>
    <w:next w:val="a"/>
    <w:autoRedefine/>
    <w:rsid w:val="00F649CC"/>
    <w:pPr>
      <w:ind w:left="1985"/>
    </w:pPr>
  </w:style>
  <w:style w:type="paragraph" w:styleId="TOC9">
    <w:name w:val="toc 9"/>
    <w:basedOn w:val="TOC8"/>
    <w:next w:val="a"/>
    <w:autoRedefine/>
    <w:rsid w:val="00F649CC"/>
    <w:pPr>
      <w:ind w:left="2268"/>
    </w:pPr>
  </w:style>
  <w:style w:type="paragraph" w:customStyle="1" w:styleId="G012">
    <w:name w:val="G012 二级子标题"/>
    <w:qFormat/>
    <w:rsid w:val="00CF6507"/>
    <w:pPr>
      <w:numPr>
        <w:numId w:val="39"/>
      </w:numPr>
      <w:spacing w:beforeLines="20" w:before="20" w:line="560" w:lineRule="exact"/>
    </w:pPr>
    <w:rPr>
      <w:rFonts w:eastAsia="仿宋_GB2312"/>
      <w:kern w:val="2"/>
      <w:sz w:val="28"/>
      <w:szCs w:val="24"/>
    </w:rPr>
  </w:style>
  <w:style w:type="paragraph" w:customStyle="1" w:styleId="G013">
    <w:name w:val="G013 项目符号&gt;&gt;"/>
    <w:qFormat/>
    <w:rsid w:val="00CF6507"/>
    <w:pPr>
      <w:numPr>
        <w:numId w:val="46"/>
      </w:numPr>
      <w:spacing w:beforeLines="20" w:before="20" w:line="560" w:lineRule="exact"/>
    </w:pPr>
    <w:rPr>
      <w:rFonts w:eastAsia="仿宋_GB2312"/>
      <w:kern w:val="2"/>
      <w:sz w:val="28"/>
      <w:szCs w:val="24"/>
    </w:rPr>
  </w:style>
  <w:style w:type="table" w:styleId="51">
    <w:name w:val="Table Grid 5"/>
    <w:basedOn w:val="a1"/>
    <w:rsid w:val="006717CD"/>
    <w:pPr>
      <w:widowControl w:val="0"/>
      <w:ind w:firstLineChars="200" w:firstLine="20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11">
    <w:name w:val="Table Grid 1"/>
    <w:basedOn w:val="a1"/>
    <w:rsid w:val="008A2875"/>
    <w:pPr>
      <w:widowControl w:val="0"/>
      <w:ind w:firstLineChars="200" w:firstLine="20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F006">
    <w:name w:val="F006 表格表头"/>
    <w:rsid w:val="001043C4"/>
    <w:pPr>
      <w:keepNext/>
      <w:spacing w:beforeLines="50" w:afterLines="20"/>
      <w:jc w:val="center"/>
    </w:pPr>
    <w:rPr>
      <w:rFonts w:eastAsia="黑体"/>
      <w:kern w:val="2"/>
      <w:sz w:val="24"/>
      <w:szCs w:val="24"/>
    </w:rPr>
  </w:style>
  <w:style w:type="table" w:customStyle="1" w:styleId="TB001001">
    <w:name w:val="TB001 表格样式001"/>
    <w:basedOn w:val="a1"/>
    <w:uiPriority w:val="99"/>
    <w:rsid w:val="00802E54"/>
    <w:pPr>
      <w:jc w:val="center"/>
    </w:pPr>
    <w:rPr>
      <w:rFonts w:ascii="Tahoma" w:hAnsi="Tahoma"/>
      <w:sz w:val="21"/>
    </w:rPr>
    <w:tblPr>
      <w:tblBorders>
        <w:top w:val="single" w:sz="12" w:space="0" w:color="000000"/>
        <w:bottom w:val="single" w:sz="12" w:space="0" w:color="000000"/>
        <w:insideH w:val="single" w:sz="6" w:space="0" w:color="000000"/>
        <w:insideV w:val="single" w:sz="6" w:space="0" w:color="000000"/>
      </w:tblBorders>
    </w:tblPr>
    <w:tcPr>
      <w:vAlign w:val="center"/>
    </w:tcPr>
  </w:style>
  <w:style w:type="paragraph" w:styleId="ae">
    <w:name w:val="caption"/>
    <w:basedOn w:val="a"/>
    <w:next w:val="a"/>
    <w:uiPriority w:val="35"/>
    <w:unhideWhenUsed/>
    <w:qFormat/>
    <w:rsid w:val="005F1824"/>
    <w:rPr>
      <w:rFonts w:asciiTheme="majorHAnsi" w:eastAsia="黑体" w:hAnsiTheme="majorHAnsi" w:cstheme="majorBidi"/>
      <w:sz w:val="20"/>
      <w:szCs w:val="20"/>
    </w:rPr>
  </w:style>
  <w:style w:type="paragraph" w:customStyle="1" w:styleId="F000">
    <w:name w:val="F000 左对齐普通文本"/>
    <w:basedOn w:val="G000"/>
    <w:qFormat/>
    <w:rsid w:val="00A862E0"/>
    <w:pPr>
      <w:spacing w:line="240" w:lineRule="auto"/>
      <w:ind w:firstLineChars="0" w:firstLine="0"/>
    </w:pPr>
  </w:style>
  <w:style w:type="paragraph" w:customStyle="1" w:styleId="F007">
    <w:name w:val="F007 表格文本"/>
    <w:rsid w:val="002B70AB"/>
    <w:pPr>
      <w:jc w:val="center"/>
    </w:pPr>
    <w:rPr>
      <w:rFonts w:eastAsia="仿宋_GB2312"/>
      <w:kern w:val="2"/>
      <w:sz w:val="18"/>
      <w:szCs w:val="24"/>
    </w:rPr>
  </w:style>
  <w:style w:type="paragraph" w:customStyle="1" w:styleId="F008">
    <w:name w:val="F008 公式"/>
    <w:next w:val="G000"/>
    <w:link w:val="F008Char"/>
    <w:qFormat/>
    <w:rsid w:val="00EC7736"/>
    <w:pPr>
      <w:spacing w:line="360" w:lineRule="auto"/>
    </w:pPr>
    <w:rPr>
      <w:rFonts w:eastAsia="仿宋"/>
      <w:kern w:val="2"/>
      <w:sz w:val="24"/>
      <w:szCs w:val="24"/>
    </w:rPr>
  </w:style>
  <w:style w:type="character" w:customStyle="1" w:styleId="G000Char">
    <w:name w:val="G000 正文文本 Char"/>
    <w:basedOn w:val="a0"/>
    <w:link w:val="G000"/>
    <w:rsid w:val="00EC7736"/>
    <w:rPr>
      <w:rFonts w:eastAsia="仿宋"/>
      <w:kern w:val="2"/>
      <w:sz w:val="28"/>
      <w:szCs w:val="24"/>
    </w:rPr>
  </w:style>
  <w:style w:type="character" w:customStyle="1" w:styleId="F008Char">
    <w:name w:val="F008 公式 Char"/>
    <w:basedOn w:val="G000Char"/>
    <w:link w:val="F008"/>
    <w:rsid w:val="00EC7736"/>
    <w:rPr>
      <w:rFonts w:eastAsia="仿宋"/>
      <w:kern w:val="2"/>
      <w:sz w:val="24"/>
      <w:szCs w:val="24"/>
    </w:rPr>
  </w:style>
  <w:style w:type="paragraph" w:styleId="af">
    <w:name w:val="List Paragraph"/>
    <w:basedOn w:val="a"/>
    <w:uiPriority w:val="34"/>
    <w:rsid w:val="002827BE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SSMs'%20Templates\word_templates_2014-10-03\&#20223;&#23435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47E225-BB2D-4673-A7D8-F9BE1DF04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仿宋模板.dotx</Template>
  <TotalTime>0</TotalTime>
  <Pages>2</Pages>
  <Words>287</Words>
  <Characters>1636</Characters>
  <Application>Microsoft Office Word</Application>
  <DocSecurity>0</DocSecurity>
  <Lines>13</Lines>
  <Paragraphs>3</Paragraphs>
  <ScaleCrop>false</ScaleCrop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2024-12-15T07:48:00Z</dcterms:created>
  <dcterms:modified xsi:type="dcterms:W3CDTF">2026-05-27T07:59:00Z</dcterms:modified>
</cp:coreProperties>
</file>